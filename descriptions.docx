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3EF864" w14:textId="77777777" w:rsidR="005A5298" w:rsidRPr="00876A58" w:rsidRDefault="005A5298" w:rsidP="005A5298">
      <w:pPr>
        <w:rPr>
          <w:lang w:val="id-ID"/>
        </w:rPr>
      </w:pPr>
    </w:p>
    <w:p w14:paraId="6B3AEDF4" w14:textId="77777777" w:rsidR="00DE4D5C" w:rsidRPr="00B92A16" w:rsidRDefault="00DE4D5C" w:rsidP="00DE4D5C">
      <w:pPr>
        <w:jc w:val="center"/>
        <w:rPr>
          <w:rFonts w:ascii="Arial" w:hAnsi="Arial" w:cs="Arial"/>
          <w:b/>
          <w:sz w:val="28"/>
          <w:szCs w:val="28"/>
        </w:rPr>
      </w:pPr>
      <w:bookmarkStart w:id="0" w:name="_GoBack"/>
      <w:bookmarkEnd w:id="0"/>
      <w:proofErr w:type="spellStart"/>
      <w:r>
        <w:rPr>
          <w:rFonts w:ascii="Arial" w:hAnsi="Arial" w:cs="Arial"/>
          <w:b/>
          <w:sz w:val="28"/>
          <w:szCs w:val="28"/>
        </w:rPr>
        <w:t>D’warneTS</w:t>
      </w:r>
      <w:proofErr w:type="spellEnd"/>
    </w:p>
    <w:p w14:paraId="4EC78A26" w14:textId="77777777" w:rsidR="00DE4D5C" w:rsidRDefault="00DE4D5C" w:rsidP="00DE4D5C">
      <w:pPr>
        <w:rPr>
          <w:b/>
        </w:rPr>
      </w:pPr>
      <w:r>
        <w:rPr>
          <w:b/>
          <w:sz w:val="44"/>
          <w:szCs w:val="44"/>
        </w:rPr>
        <w:tab/>
      </w:r>
    </w:p>
    <w:p w14:paraId="580BABD8" w14:textId="77777777" w:rsidR="00DE4D5C" w:rsidRDefault="00DE4D5C" w:rsidP="00DE4D5C">
      <w:pPr>
        <w:jc w:val="both"/>
      </w:pPr>
      <w:r>
        <w:rPr>
          <w:b/>
        </w:rPr>
        <w:tab/>
      </w:r>
      <w:r w:rsidRPr="0070196F">
        <w:t>“</w:t>
      </w:r>
      <w:proofErr w:type="spellStart"/>
      <w:r>
        <w:rPr>
          <w:b/>
        </w:rPr>
        <w:t>D’warneTS</w:t>
      </w:r>
      <w:proofErr w:type="spellEnd"/>
      <w:r w:rsidRPr="0070196F">
        <w:t>”</w:t>
      </w:r>
      <w:r>
        <w:rPr>
          <w:b/>
        </w:rPr>
        <w:t xml:space="preserve"> </w:t>
      </w:r>
      <w:r>
        <w:t>is an internet c</w:t>
      </w:r>
      <w:r w:rsidRPr="00A3205E">
        <w:t>afé</w:t>
      </w:r>
      <w:r>
        <w:t xml:space="preserve"> that provides many online games. To simplify data management, the manager wants to use desktop application to record every transaction that has been done, and to help manage the computers. They decided to hire your service as a programmer to create the application. Here are the requirements that need to be done:</w:t>
      </w:r>
    </w:p>
    <w:p w14:paraId="52CC67B7" w14:textId="77777777" w:rsidR="00DE4D5C" w:rsidRDefault="00DE4D5C" w:rsidP="00DE4D5C"/>
    <w:p w14:paraId="06B3C70D" w14:textId="77777777" w:rsidR="00DE4D5C" w:rsidRPr="00BD3FA9" w:rsidRDefault="00DE4D5C" w:rsidP="00DE4D5C">
      <w:pPr>
        <w:rPr>
          <w:b/>
        </w:rPr>
      </w:pPr>
      <w:r w:rsidRPr="00BD3FA9">
        <w:rPr>
          <w:b/>
        </w:rPr>
        <w:t>Database:</w:t>
      </w:r>
    </w:p>
    <w:p w14:paraId="39E802F5" w14:textId="77777777" w:rsidR="00DE4D5C" w:rsidRPr="00365170" w:rsidRDefault="00DE4D5C" w:rsidP="00DE4D5C">
      <w:pPr>
        <w:pStyle w:val="ListParagraph"/>
        <w:numPr>
          <w:ilvl w:val="3"/>
          <w:numId w:val="2"/>
        </w:numPr>
        <w:tabs>
          <w:tab w:val="clear" w:pos="2880"/>
          <w:tab w:val="num" w:pos="360"/>
        </w:tabs>
        <w:ind w:hanging="2880"/>
        <w:rPr>
          <w:b/>
        </w:rPr>
      </w:pPr>
      <w:proofErr w:type="spellStart"/>
      <w:r>
        <w:rPr>
          <w:b/>
        </w:rPr>
        <w:t>MsUser</w:t>
      </w:r>
      <w:proofErr w:type="spellEnd"/>
    </w:p>
    <w:p w14:paraId="14C6448D" w14:textId="77777777" w:rsidR="00DE4D5C" w:rsidRDefault="00DE4D5C" w:rsidP="00DE4D5C">
      <w:pPr>
        <w:rPr>
          <w:b/>
        </w:rPr>
      </w:pPr>
      <w:r>
        <w:rPr>
          <w:b/>
        </w:rPr>
        <w:t xml:space="preserve">     </w:t>
      </w:r>
      <w:r>
        <w:rPr>
          <w:noProof/>
          <w:lang w:eastAsia="en-US"/>
        </w:rPr>
        <w:drawing>
          <wp:inline distT="0" distB="0" distL="0" distR="0" wp14:anchorId="42C2153B" wp14:editId="2AB559FE">
            <wp:extent cx="4114800" cy="190397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tretch>
                      <a:fillRect/>
                    </a:stretch>
                  </pic:blipFill>
                  <pic:spPr bwMode="auto">
                    <a:xfrm>
                      <a:off x="0" y="0"/>
                      <a:ext cx="4114800" cy="1903973"/>
                    </a:xfrm>
                    <a:prstGeom prst="rect">
                      <a:avLst/>
                    </a:prstGeom>
                    <a:noFill/>
                    <a:ln w="9525">
                      <a:noFill/>
                      <a:miter lim="800000"/>
                      <a:headEnd/>
                      <a:tailEnd/>
                    </a:ln>
                  </pic:spPr>
                </pic:pic>
              </a:graphicData>
            </a:graphic>
          </wp:inline>
        </w:drawing>
      </w:r>
    </w:p>
    <w:p w14:paraId="15409D02" w14:textId="77777777" w:rsidR="00DE4D5C" w:rsidRDefault="00DE4D5C" w:rsidP="00DE4D5C">
      <w:pPr>
        <w:rPr>
          <w:b/>
        </w:rPr>
      </w:pPr>
    </w:p>
    <w:p w14:paraId="6AD409A6" w14:textId="77777777" w:rsidR="00DE4D5C" w:rsidRDefault="00DE4D5C" w:rsidP="00DE4D5C">
      <w:pPr>
        <w:pStyle w:val="ListParagraph"/>
        <w:numPr>
          <w:ilvl w:val="0"/>
          <w:numId w:val="2"/>
        </w:numPr>
        <w:tabs>
          <w:tab w:val="clear" w:pos="720"/>
          <w:tab w:val="num" w:pos="360"/>
        </w:tabs>
        <w:ind w:hanging="720"/>
        <w:rPr>
          <w:b/>
        </w:rPr>
      </w:pPr>
      <w:proofErr w:type="spellStart"/>
      <w:r>
        <w:rPr>
          <w:b/>
        </w:rPr>
        <w:t>MsComputer</w:t>
      </w:r>
      <w:proofErr w:type="spellEnd"/>
    </w:p>
    <w:p w14:paraId="638320C9" w14:textId="77777777" w:rsidR="00DE4D5C" w:rsidRDefault="00DE4D5C" w:rsidP="00DE4D5C">
      <w:pPr>
        <w:rPr>
          <w:b/>
        </w:rPr>
      </w:pPr>
      <w:r>
        <w:rPr>
          <w:b/>
        </w:rPr>
        <w:t xml:space="preserve">     </w:t>
      </w:r>
      <w:r>
        <w:rPr>
          <w:noProof/>
          <w:lang w:eastAsia="en-US"/>
        </w:rPr>
        <w:drawing>
          <wp:inline distT="0" distB="0" distL="0" distR="0" wp14:anchorId="0A4A2BC9" wp14:editId="5A7E6E92">
            <wp:extent cx="4114800" cy="1049073"/>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tretch>
                      <a:fillRect/>
                    </a:stretch>
                  </pic:blipFill>
                  <pic:spPr bwMode="auto">
                    <a:xfrm>
                      <a:off x="0" y="0"/>
                      <a:ext cx="4114800" cy="1049073"/>
                    </a:xfrm>
                    <a:prstGeom prst="rect">
                      <a:avLst/>
                    </a:prstGeom>
                    <a:noFill/>
                    <a:ln w="9525">
                      <a:noFill/>
                      <a:miter lim="800000"/>
                      <a:headEnd/>
                      <a:tailEnd/>
                    </a:ln>
                  </pic:spPr>
                </pic:pic>
              </a:graphicData>
            </a:graphic>
          </wp:inline>
        </w:drawing>
      </w:r>
    </w:p>
    <w:p w14:paraId="388DA60C" w14:textId="77777777" w:rsidR="00DE4D5C" w:rsidRDefault="00DE4D5C" w:rsidP="00DE4D5C">
      <w:pPr>
        <w:rPr>
          <w:b/>
        </w:rPr>
      </w:pPr>
    </w:p>
    <w:p w14:paraId="2D27EAD5" w14:textId="77777777" w:rsidR="00DE4D5C" w:rsidRDefault="00DE4D5C" w:rsidP="00DE4D5C">
      <w:pPr>
        <w:pStyle w:val="ListParagraph"/>
        <w:numPr>
          <w:ilvl w:val="0"/>
          <w:numId w:val="2"/>
        </w:numPr>
        <w:tabs>
          <w:tab w:val="clear" w:pos="720"/>
          <w:tab w:val="num" w:pos="360"/>
        </w:tabs>
        <w:ind w:left="360"/>
        <w:rPr>
          <w:b/>
        </w:rPr>
      </w:pPr>
      <w:proofErr w:type="spellStart"/>
      <w:r>
        <w:rPr>
          <w:b/>
        </w:rPr>
        <w:t>MsPayment</w:t>
      </w:r>
      <w:proofErr w:type="spellEnd"/>
    </w:p>
    <w:p w14:paraId="6F68CA5D" w14:textId="77777777" w:rsidR="00DE4D5C" w:rsidRDefault="00DE4D5C" w:rsidP="00DE4D5C">
      <w:pPr>
        <w:pStyle w:val="ListParagraph"/>
        <w:ind w:left="360"/>
        <w:rPr>
          <w:b/>
        </w:rPr>
      </w:pPr>
      <w:r>
        <w:rPr>
          <w:b/>
          <w:noProof/>
          <w:lang w:eastAsia="en-US"/>
        </w:rPr>
        <w:drawing>
          <wp:inline distT="0" distB="0" distL="0" distR="0" wp14:anchorId="3F64CBDA" wp14:editId="18ED4ADB">
            <wp:extent cx="4114800" cy="8393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tretch>
                      <a:fillRect/>
                    </a:stretch>
                  </pic:blipFill>
                  <pic:spPr bwMode="auto">
                    <a:xfrm>
                      <a:off x="0" y="0"/>
                      <a:ext cx="4114800" cy="839374"/>
                    </a:xfrm>
                    <a:prstGeom prst="rect">
                      <a:avLst/>
                    </a:prstGeom>
                    <a:noFill/>
                    <a:ln w="9525">
                      <a:noFill/>
                      <a:miter lim="800000"/>
                      <a:headEnd/>
                      <a:tailEnd/>
                    </a:ln>
                  </pic:spPr>
                </pic:pic>
              </a:graphicData>
            </a:graphic>
          </wp:inline>
        </w:drawing>
      </w:r>
    </w:p>
    <w:p w14:paraId="22283B96" w14:textId="77777777" w:rsidR="00DE4D5C" w:rsidRPr="00BD3FA9" w:rsidRDefault="00DE4D5C" w:rsidP="00DE4D5C">
      <w:pPr>
        <w:rPr>
          <w:b/>
        </w:rPr>
      </w:pPr>
    </w:p>
    <w:p w14:paraId="7C82AF3F" w14:textId="77777777" w:rsidR="00DE4D5C" w:rsidRDefault="00DE4D5C" w:rsidP="00DE4D5C">
      <w:pPr>
        <w:pStyle w:val="ListParagraph"/>
        <w:numPr>
          <w:ilvl w:val="0"/>
          <w:numId w:val="2"/>
        </w:numPr>
        <w:tabs>
          <w:tab w:val="left" w:pos="360"/>
        </w:tabs>
        <w:ind w:hanging="720"/>
        <w:rPr>
          <w:b/>
        </w:rPr>
      </w:pPr>
      <w:proofErr w:type="spellStart"/>
      <w:r>
        <w:rPr>
          <w:b/>
        </w:rPr>
        <w:t>DetailTransaction</w:t>
      </w:r>
      <w:proofErr w:type="spellEnd"/>
    </w:p>
    <w:p w14:paraId="3C8A0836" w14:textId="77777777" w:rsidR="00DE4D5C" w:rsidRDefault="00DE4D5C" w:rsidP="00DE4D5C">
      <w:pPr>
        <w:tabs>
          <w:tab w:val="left" w:pos="360"/>
        </w:tabs>
        <w:rPr>
          <w:b/>
        </w:rPr>
      </w:pPr>
      <w:r>
        <w:rPr>
          <w:b/>
        </w:rPr>
        <w:t xml:space="preserve">      </w:t>
      </w:r>
      <w:r>
        <w:rPr>
          <w:b/>
          <w:noProof/>
          <w:lang w:eastAsia="en-US"/>
        </w:rPr>
        <w:drawing>
          <wp:inline distT="0" distB="0" distL="0" distR="0" wp14:anchorId="625D732C" wp14:editId="361840FE">
            <wp:extent cx="4114800" cy="63334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tretch>
                      <a:fillRect/>
                    </a:stretch>
                  </pic:blipFill>
                  <pic:spPr bwMode="auto">
                    <a:xfrm>
                      <a:off x="0" y="0"/>
                      <a:ext cx="4114800" cy="633341"/>
                    </a:xfrm>
                    <a:prstGeom prst="rect">
                      <a:avLst/>
                    </a:prstGeom>
                    <a:noFill/>
                    <a:ln w="9525">
                      <a:noFill/>
                      <a:miter lim="800000"/>
                      <a:headEnd/>
                      <a:tailEnd/>
                    </a:ln>
                  </pic:spPr>
                </pic:pic>
              </a:graphicData>
            </a:graphic>
          </wp:inline>
        </w:drawing>
      </w:r>
    </w:p>
    <w:p w14:paraId="1669D111" w14:textId="77777777" w:rsidR="00DE4D5C" w:rsidRDefault="00DE4D5C" w:rsidP="00DE4D5C">
      <w:pPr>
        <w:tabs>
          <w:tab w:val="left" w:pos="360"/>
        </w:tabs>
        <w:rPr>
          <w:b/>
        </w:rPr>
      </w:pPr>
    </w:p>
    <w:p w14:paraId="74863DA8" w14:textId="77777777" w:rsidR="00DE4D5C" w:rsidRDefault="00DE4D5C" w:rsidP="00DE4D5C">
      <w:pPr>
        <w:tabs>
          <w:tab w:val="left" w:pos="360"/>
        </w:tabs>
        <w:rPr>
          <w:b/>
        </w:rPr>
      </w:pPr>
    </w:p>
    <w:p w14:paraId="593DBF62" w14:textId="77777777" w:rsidR="00957A03" w:rsidRDefault="00957A03" w:rsidP="00DE4D5C">
      <w:pPr>
        <w:tabs>
          <w:tab w:val="left" w:pos="360"/>
        </w:tabs>
        <w:rPr>
          <w:b/>
        </w:rPr>
      </w:pPr>
    </w:p>
    <w:p w14:paraId="30E40372" w14:textId="77777777" w:rsidR="00957A03" w:rsidRDefault="00957A03" w:rsidP="00DE4D5C">
      <w:pPr>
        <w:tabs>
          <w:tab w:val="left" w:pos="360"/>
        </w:tabs>
        <w:rPr>
          <w:b/>
        </w:rPr>
      </w:pPr>
    </w:p>
    <w:p w14:paraId="3664F505" w14:textId="77777777" w:rsidR="00957A03" w:rsidRDefault="00957A03" w:rsidP="00DE4D5C">
      <w:pPr>
        <w:tabs>
          <w:tab w:val="left" w:pos="360"/>
        </w:tabs>
        <w:rPr>
          <w:b/>
        </w:rPr>
      </w:pPr>
    </w:p>
    <w:p w14:paraId="5A189B07" w14:textId="77777777" w:rsidR="00957A03" w:rsidRDefault="00957A03" w:rsidP="00DE4D5C">
      <w:pPr>
        <w:tabs>
          <w:tab w:val="left" w:pos="360"/>
        </w:tabs>
        <w:rPr>
          <w:b/>
        </w:rPr>
      </w:pPr>
    </w:p>
    <w:p w14:paraId="5CF856FB" w14:textId="77777777" w:rsidR="00DE4D5C" w:rsidRDefault="00DE4D5C" w:rsidP="00DE4D5C">
      <w:pPr>
        <w:pStyle w:val="ListParagraph"/>
        <w:numPr>
          <w:ilvl w:val="0"/>
          <w:numId w:val="2"/>
        </w:numPr>
        <w:tabs>
          <w:tab w:val="clear" w:pos="720"/>
          <w:tab w:val="num" w:pos="360"/>
        </w:tabs>
        <w:ind w:hanging="720"/>
        <w:rPr>
          <w:b/>
        </w:rPr>
      </w:pPr>
      <w:proofErr w:type="spellStart"/>
      <w:r>
        <w:rPr>
          <w:b/>
        </w:rPr>
        <w:t>HeaderTransaction</w:t>
      </w:r>
      <w:proofErr w:type="spellEnd"/>
    </w:p>
    <w:p w14:paraId="3E2DCC40" w14:textId="77777777" w:rsidR="00DE4D5C" w:rsidRPr="004014EA" w:rsidRDefault="00DE4D5C" w:rsidP="00DE4D5C">
      <w:pPr>
        <w:tabs>
          <w:tab w:val="left" w:pos="360"/>
        </w:tabs>
        <w:rPr>
          <w:b/>
        </w:rPr>
      </w:pPr>
      <w:r>
        <w:rPr>
          <w:b/>
        </w:rPr>
        <w:t xml:space="preserve">      </w:t>
      </w:r>
      <w:r>
        <w:rPr>
          <w:b/>
          <w:noProof/>
          <w:lang w:eastAsia="en-US"/>
        </w:rPr>
        <w:drawing>
          <wp:inline distT="0" distB="0" distL="0" distR="0" wp14:anchorId="5B821A3A" wp14:editId="293507A0">
            <wp:extent cx="4114800" cy="127571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tretch>
                      <a:fillRect/>
                    </a:stretch>
                  </pic:blipFill>
                  <pic:spPr bwMode="auto">
                    <a:xfrm>
                      <a:off x="0" y="0"/>
                      <a:ext cx="4114800" cy="1275713"/>
                    </a:xfrm>
                    <a:prstGeom prst="rect">
                      <a:avLst/>
                    </a:prstGeom>
                    <a:noFill/>
                    <a:ln w="9525">
                      <a:noFill/>
                      <a:miter lim="800000"/>
                      <a:headEnd/>
                      <a:tailEnd/>
                    </a:ln>
                  </pic:spPr>
                </pic:pic>
              </a:graphicData>
            </a:graphic>
          </wp:inline>
        </w:drawing>
      </w:r>
    </w:p>
    <w:p w14:paraId="7E0190C2" w14:textId="77777777" w:rsidR="00DE4D5C" w:rsidRDefault="00DE4D5C" w:rsidP="00DE4D5C">
      <w:pPr>
        <w:spacing w:after="200" w:line="276" w:lineRule="auto"/>
        <w:rPr>
          <w:b/>
        </w:rPr>
      </w:pPr>
      <w:r>
        <w:rPr>
          <w:b/>
        </w:rPr>
        <w:br w:type="page"/>
      </w:r>
    </w:p>
    <w:p w14:paraId="1D1B56B1" w14:textId="77777777" w:rsidR="00DE4D5C" w:rsidRPr="006B6C59" w:rsidRDefault="00DE4D5C" w:rsidP="00DE4D5C">
      <w:pPr>
        <w:rPr>
          <w:b/>
        </w:rPr>
      </w:pPr>
      <w:r w:rsidRPr="006B6C59">
        <w:rPr>
          <w:b/>
        </w:rPr>
        <w:lastRenderedPageBreak/>
        <w:t>Application:</w:t>
      </w:r>
    </w:p>
    <w:p w14:paraId="3CD993A6" w14:textId="77777777" w:rsidR="00DE4D5C" w:rsidRDefault="00DE4D5C" w:rsidP="00DE4D5C">
      <w:pPr>
        <w:pStyle w:val="ListParagraph"/>
        <w:numPr>
          <w:ilvl w:val="3"/>
          <w:numId w:val="2"/>
        </w:numPr>
        <w:tabs>
          <w:tab w:val="clear" w:pos="2880"/>
          <w:tab w:val="num" w:pos="360"/>
        </w:tabs>
        <w:ind w:left="360"/>
        <w:rPr>
          <w:b/>
        </w:rPr>
      </w:pPr>
      <w:r>
        <w:rPr>
          <w:b/>
        </w:rPr>
        <w:t>Loading Screen</w:t>
      </w:r>
    </w:p>
    <w:p w14:paraId="02022EDC" w14:textId="77777777" w:rsidR="00DE4D5C" w:rsidRPr="0034075A" w:rsidRDefault="00DE4D5C" w:rsidP="00DE4D5C">
      <w:pPr>
        <w:pStyle w:val="ListParagraph"/>
        <w:ind w:left="360"/>
        <w:rPr>
          <w:b/>
        </w:rPr>
      </w:pPr>
      <w:r w:rsidRPr="00A701E4">
        <w:rPr>
          <w:b/>
          <w:noProof/>
          <w:lang w:eastAsia="en-US"/>
        </w:rPr>
        <w:drawing>
          <wp:inline distT="0" distB="0" distL="0" distR="0" wp14:anchorId="727255D2" wp14:editId="27534B2F">
            <wp:extent cx="4572000" cy="1424606"/>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tretch>
                      <a:fillRect/>
                    </a:stretch>
                  </pic:blipFill>
                  <pic:spPr bwMode="auto">
                    <a:xfrm>
                      <a:off x="0" y="0"/>
                      <a:ext cx="4572000" cy="1424606"/>
                    </a:xfrm>
                    <a:prstGeom prst="rect">
                      <a:avLst/>
                    </a:prstGeom>
                    <a:noFill/>
                    <a:ln w="9525">
                      <a:noFill/>
                      <a:miter lim="800000"/>
                      <a:headEnd/>
                      <a:tailEnd/>
                    </a:ln>
                  </pic:spPr>
                </pic:pic>
              </a:graphicData>
            </a:graphic>
          </wp:inline>
        </w:drawing>
      </w:r>
    </w:p>
    <w:p w14:paraId="28CC6273" w14:textId="77777777" w:rsidR="00DE4D5C" w:rsidRDefault="00DE4D5C" w:rsidP="00DE4D5C">
      <w:pPr>
        <w:tabs>
          <w:tab w:val="left" w:pos="990"/>
        </w:tabs>
        <w:ind w:left="360"/>
        <w:jc w:val="both"/>
        <w:rPr>
          <w:b/>
        </w:rPr>
      </w:pPr>
      <w:r>
        <w:rPr>
          <w:b/>
        </w:rPr>
        <w:t>Components:</w:t>
      </w:r>
    </w:p>
    <w:p w14:paraId="43E995EB" w14:textId="77777777" w:rsidR="00DE4D5C" w:rsidRPr="00A84F20" w:rsidRDefault="00DE4D5C" w:rsidP="00DE4D5C">
      <w:pPr>
        <w:pStyle w:val="ListParagraph"/>
        <w:numPr>
          <w:ilvl w:val="0"/>
          <w:numId w:val="2"/>
        </w:numPr>
        <w:tabs>
          <w:tab w:val="left" w:pos="990"/>
        </w:tabs>
        <w:jc w:val="both"/>
        <w:rPr>
          <w:b/>
        </w:rPr>
      </w:pPr>
      <w:r>
        <w:rPr>
          <w:b/>
        </w:rPr>
        <w:t xml:space="preserve">Label </w:t>
      </w:r>
      <w:r>
        <w:t xml:space="preserve">for </w:t>
      </w:r>
      <w:r>
        <w:rPr>
          <w:lang w:val="id-ID"/>
        </w:rPr>
        <w:t>status loading</w:t>
      </w:r>
    </w:p>
    <w:p w14:paraId="7329356E" w14:textId="77777777" w:rsidR="00DE4D5C" w:rsidRPr="00A84F20" w:rsidRDefault="00DE4D5C" w:rsidP="00DE4D5C">
      <w:pPr>
        <w:pStyle w:val="ListParagraph"/>
        <w:numPr>
          <w:ilvl w:val="0"/>
          <w:numId w:val="2"/>
        </w:numPr>
        <w:tabs>
          <w:tab w:val="left" w:pos="990"/>
        </w:tabs>
        <w:jc w:val="both"/>
        <w:rPr>
          <w:b/>
        </w:rPr>
      </w:pPr>
      <w:r>
        <w:rPr>
          <w:b/>
          <w:lang w:val="id-ID"/>
        </w:rPr>
        <w:t xml:space="preserve">ProgressBar </w:t>
      </w:r>
      <w:r>
        <w:rPr>
          <w:lang w:val="id-ID"/>
        </w:rPr>
        <w:t>for loading progress</w:t>
      </w:r>
    </w:p>
    <w:p w14:paraId="0EF3ADBB" w14:textId="77777777" w:rsidR="00DE4D5C" w:rsidRPr="0034075A" w:rsidRDefault="00DE4D5C" w:rsidP="00DE4D5C">
      <w:pPr>
        <w:pStyle w:val="ListParagraph"/>
        <w:numPr>
          <w:ilvl w:val="0"/>
          <w:numId w:val="2"/>
        </w:numPr>
        <w:tabs>
          <w:tab w:val="left" w:pos="990"/>
        </w:tabs>
        <w:jc w:val="both"/>
        <w:rPr>
          <w:b/>
        </w:rPr>
      </w:pPr>
      <w:r>
        <w:rPr>
          <w:b/>
          <w:lang w:val="id-ID"/>
        </w:rPr>
        <w:t>PictureBox</w:t>
      </w:r>
      <w:r>
        <w:rPr>
          <w:b/>
        </w:rPr>
        <w:t xml:space="preserve"> </w:t>
      </w:r>
      <w:r>
        <w:t xml:space="preserve">for </w:t>
      </w:r>
      <w:r>
        <w:rPr>
          <w:lang w:val="id-ID"/>
        </w:rPr>
        <w:t>Image</w:t>
      </w:r>
    </w:p>
    <w:p w14:paraId="355CA0A6" w14:textId="77777777" w:rsidR="00DE4D5C" w:rsidRPr="0034075A" w:rsidRDefault="00DE4D5C" w:rsidP="00DE4D5C">
      <w:pPr>
        <w:pStyle w:val="ListParagraph"/>
        <w:tabs>
          <w:tab w:val="left" w:pos="990"/>
        </w:tabs>
        <w:jc w:val="both"/>
        <w:rPr>
          <w:b/>
        </w:rPr>
      </w:pPr>
    </w:p>
    <w:p w14:paraId="3D8BBF3F" w14:textId="77777777" w:rsidR="00DE4D5C" w:rsidRDefault="00DE4D5C" w:rsidP="00DE4D5C">
      <w:pPr>
        <w:tabs>
          <w:tab w:val="left" w:pos="990"/>
        </w:tabs>
        <w:ind w:left="360"/>
        <w:jc w:val="both"/>
        <w:rPr>
          <w:b/>
        </w:rPr>
      </w:pPr>
      <w:r>
        <w:rPr>
          <w:b/>
        </w:rPr>
        <w:t>Description:</w:t>
      </w:r>
    </w:p>
    <w:p w14:paraId="35349D8B" w14:textId="77777777" w:rsidR="00DE4D5C" w:rsidRPr="006B7A7D" w:rsidRDefault="00DE4D5C" w:rsidP="00DE4D5C">
      <w:pPr>
        <w:pStyle w:val="ListParagraph"/>
        <w:numPr>
          <w:ilvl w:val="0"/>
          <w:numId w:val="2"/>
        </w:numPr>
        <w:tabs>
          <w:tab w:val="left" w:pos="990"/>
        </w:tabs>
        <w:jc w:val="both"/>
        <w:rPr>
          <w:b/>
        </w:rPr>
      </w:pPr>
      <w:r>
        <w:rPr>
          <w:lang w:val="id-ID"/>
        </w:rPr>
        <w:t xml:space="preserve">If progress bar full, close </w:t>
      </w:r>
      <w:r>
        <w:t>loading</w:t>
      </w:r>
      <w:r>
        <w:rPr>
          <w:lang w:val="id-ID"/>
        </w:rPr>
        <w:t xml:space="preserve"> screen and show login form.</w:t>
      </w:r>
    </w:p>
    <w:p w14:paraId="3E8CA62D" w14:textId="77777777" w:rsidR="00DE4D5C" w:rsidRPr="00E16EDE" w:rsidRDefault="00DE4D5C" w:rsidP="00DE4D5C">
      <w:pPr>
        <w:pStyle w:val="ListParagraph"/>
        <w:tabs>
          <w:tab w:val="left" w:pos="990"/>
        </w:tabs>
        <w:jc w:val="both"/>
        <w:rPr>
          <w:b/>
        </w:rPr>
      </w:pPr>
    </w:p>
    <w:p w14:paraId="34CFED88" w14:textId="77777777" w:rsidR="00DE4D5C" w:rsidRDefault="00DE4D5C" w:rsidP="00DE4D5C">
      <w:pPr>
        <w:pStyle w:val="ListParagraph"/>
        <w:numPr>
          <w:ilvl w:val="0"/>
          <w:numId w:val="45"/>
        </w:numPr>
        <w:tabs>
          <w:tab w:val="clear" w:pos="2880"/>
          <w:tab w:val="num" w:pos="426"/>
          <w:tab w:val="left" w:pos="990"/>
        </w:tabs>
        <w:ind w:hanging="2880"/>
        <w:rPr>
          <w:b/>
        </w:rPr>
      </w:pPr>
      <w:r>
        <w:rPr>
          <w:b/>
        </w:rPr>
        <w:t>Login Form</w:t>
      </w:r>
    </w:p>
    <w:p w14:paraId="27D84470" w14:textId="77777777" w:rsidR="00DE4D5C" w:rsidRDefault="00DE4D5C" w:rsidP="00DE4D5C">
      <w:pPr>
        <w:tabs>
          <w:tab w:val="left" w:pos="990"/>
        </w:tabs>
        <w:rPr>
          <w:b/>
        </w:rPr>
      </w:pPr>
      <w:r>
        <w:rPr>
          <w:b/>
        </w:rPr>
        <w:t xml:space="preserve">      </w:t>
      </w:r>
      <w:r>
        <w:rPr>
          <w:b/>
          <w:noProof/>
          <w:lang w:eastAsia="en-US"/>
        </w:rPr>
        <w:drawing>
          <wp:inline distT="0" distB="0" distL="0" distR="0" wp14:anchorId="41780126" wp14:editId="33D0D5B0">
            <wp:extent cx="4572000" cy="1777140"/>
            <wp:effectExtent l="19050" t="19050" r="19050" b="13560"/>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tretch>
                      <a:fillRect/>
                    </a:stretch>
                  </pic:blipFill>
                  <pic:spPr bwMode="auto">
                    <a:xfrm>
                      <a:off x="0" y="0"/>
                      <a:ext cx="4572000" cy="1777140"/>
                    </a:xfrm>
                    <a:prstGeom prst="rect">
                      <a:avLst/>
                    </a:prstGeom>
                    <a:noFill/>
                    <a:ln>
                      <a:solidFill>
                        <a:schemeClr val="tx1"/>
                      </a:solidFill>
                    </a:ln>
                  </pic:spPr>
                </pic:pic>
              </a:graphicData>
            </a:graphic>
          </wp:inline>
        </w:drawing>
      </w:r>
    </w:p>
    <w:p w14:paraId="2EC641D9" w14:textId="77777777" w:rsidR="00DE4D5C" w:rsidRDefault="00DE4D5C" w:rsidP="00DE4D5C">
      <w:pPr>
        <w:tabs>
          <w:tab w:val="left" w:pos="990"/>
        </w:tabs>
        <w:ind w:left="360"/>
        <w:jc w:val="both"/>
      </w:pPr>
      <w:r>
        <w:t>This Form is used to login and will appear when user open the application or logout.</w:t>
      </w:r>
    </w:p>
    <w:p w14:paraId="06D8EE6A" w14:textId="77777777" w:rsidR="00DE4D5C" w:rsidRDefault="00DE4D5C" w:rsidP="00DE4D5C">
      <w:pPr>
        <w:tabs>
          <w:tab w:val="left" w:pos="990"/>
        </w:tabs>
        <w:jc w:val="both"/>
      </w:pPr>
    </w:p>
    <w:p w14:paraId="4B3EFE0C" w14:textId="77777777" w:rsidR="00DE4D5C" w:rsidRDefault="00DE4D5C" w:rsidP="00DE4D5C">
      <w:pPr>
        <w:tabs>
          <w:tab w:val="left" w:pos="990"/>
        </w:tabs>
        <w:ind w:left="360"/>
        <w:jc w:val="both"/>
        <w:rPr>
          <w:b/>
        </w:rPr>
      </w:pPr>
      <w:r>
        <w:rPr>
          <w:b/>
        </w:rPr>
        <w:t>Components:</w:t>
      </w:r>
    </w:p>
    <w:p w14:paraId="4AA4EC46" w14:textId="77777777" w:rsidR="00DE4D5C" w:rsidRPr="00A84F20" w:rsidRDefault="00DE4D5C" w:rsidP="00DE4D5C">
      <w:pPr>
        <w:pStyle w:val="ListParagraph"/>
        <w:numPr>
          <w:ilvl w:val="0"/>
          <w:numId w:val="3"/>
        </w:numPr>
        <w:tabs>
          <w:tab w:val="left" w:pos="990"/>
        </w:tabs>
        <w:ind w:left="720"/>
        <w:jc w:val="both"/>
        <w:rPr>
          <w:b/>
        </w:rPr>
      </w:pPr>
      <w:r>
        <w:rPr>
          <w:b/>
        </w:rPr>
        <w:t xml:space="preserve">Label </w:t>
      </w:r>
      <w:r>
        <w:t>for Username and Password</w:t>
      </w:r>
    </w:p>
    <w:p w14:paraId="34091212" w14:textId="77777777" w:rsidR="00DE4D5C" w:rsidRPr="00A84F20" w:rsidRDefault="00DE4D5C" w:rsidP="00DE4D5C">
      <w:pPr>
        <w:pStyle w:val="ListParagraph"/>
        <w:numPr>
          <w:ilvl w:val="0"/>
          <w:numId w:val="3"/>
        </w:numPr>
        <w:tabs>
          <w:tab w:val="left" w:pos="990"/>
        </w:tabs>
        <w:ind w:left="720"/>
        <w:jc w:val="both"/>
        <w:rPr>
          <w:b/>
        </w:rPr>
      </w:pPr>
      <w:r>
        <w:rPr>
          <w:b/>
        </w:rPr>
        <w:t xml:space="preserve">Textbox </w:t>
      </w:r>
      <w:r>
        <w:t>for Username and Password</w:t>
      </w:r>
    </w:p>
    <w:p w14:paraId="5B0711CE" w14:textId="77777777" w:rsidR="00DE4D5C" w:rsidRPr="001F462B" w:rsidRDefault="00DE4D5C" w:rsidP="00DE4D5C">
      <w:pPr>
        <w:pStyle w:val="ListParagraph"/>
        <w:numPr>
          <w:ilvl w:val="0"/>
          <w:numId w:val="3"/>
        </w:numPr>
        <w:tabs>
          <w:tab w:val="left" w:pos="990"/>
        </w:tabs>
        <w:ind w:left="720"/>
        <w:jc w:val="both"/>
        <w:rPr>
          <w:b/>
        </w:rPr>
      </w:pPr>
      <w:r>
        <w:rPr>
          <w:b/>
        </w:rPr>
        <w:t xml:space="preserve">Button </w:t>
      </w:r>
      <w:r>
        <w:t>for Login, Signup and Cancel</w:t>
      </w:r>
    </w:p>
    <w:p w14:paraId="394300CD" w14:textId="77777777" w:rsidR="00DE4D5C" w:rsidRPr="001F462B" w:rsidRDefault="00DE4D5C" w:rsidP="00DE4D5C">
      <w:pPr>
        <w:pStyle w:val="ListParagraph"/>
        <w:tabs>
          <w:tab w:val="left" w:pos="990"/>
        </w:tabs>
        <w:jc w:val="both"/>
        <w:rPr>
          <w:b/>
        </w:rPr>
      </w:pPr>
    </w:p>
    <w:p w14:paraId="5A8280B4" w14:textId="77777777" w:rsidR="00DE4D5C" w:rsidRDefault="00DE4D5C" w:rsidP="00DE4D5C">
      <w:pPr>
        <w:tabs>
          <w:tab w:val="left" w:pos="990"/>
        </w:tabs>
        <w:ind w:left="360"/>
        <w:jc w:val="both"/>
        <w:rPr>
          <w:b/>
        </w:rPr>
      </w:pPr>
      <w:r>
        <w:rPr>
          <w:b/>
        </w:rPr>
        <w:t>Description:</w:t>
      </w:r>
    </w:p>
    <w:p w14:paraId="5B905720" w14:textId="77777777" w:rsidR="00DE4D5C" w:rsidRPr="00E16EDE" w:rsidRDefault="00DE4D5C" w:rsidP="00DE4D5C">
      <w:pPr>
        <w:pStyle w:val="ListParagraph"/>
        <w:numPr>
          <w:ilvl w:val="0"/>
          <w:numId w:val="3"/>
        </w:numPr>
        <w:tabs>
          <w:tab w:val="left" w:pos="990"/>
        </w:tabs>
        <w:ind w:left="720"/>
        <w:jc w:val="both"/>
        <w:rPr>
          <w:b/>
        </w:rPr>
      </w:pPr>
      <w:r>
        <w:t xml:space="preserve">If </w:t>
      </w:r>
      <w:r w:rsidRPr="00267566">
        <w:rPr>
          <w:b/>
        </w:rPr>
        <w:t>Login Button</w:t>
      </w:r>
      <w:r>
        <w:t xml:space="preserve"> is clicked, then </w:t>
      </w:r>
      <w:proofErr w:type="gramStart"/>
      <w:r>
        <w:t>validate :</w:t>
      </w:r>
      <w:proofErr w:type="gramEnd"/>
      <w:r>
        <w:t xml:space="preserve"> </w:t>
      </w:r>
    </w:p>
    <w:p w14:paraId="4B6B4961" w14:textId="77777777" w:rsidR="00DE4D5C" w:rsidRPr="003A68E1" w:rsidRDefault="00DE4D5C" w:rsidP="00DE4D5C">
      <w:pPr>
        <w:pStyle w:val="ListParagraph"/>
        <w:numPr>
          <w:ilvl w:val="0"/>
          <w:numId w:val="14"/>
        </w:numPr>
        <w:tabs>
          <w:tab w:val="left" w:pos="990"/>
        </w:tabs>
        <w:jc w:val="both"/>
        <w:rPr>
          <w:b/>
        </w:rPr>
      </w:pPr>
      <w:r>
        <w:t>If Username or Password textbox is empty, then show error message “</w:t>
      </w:r>
      <w:r>
        <w:rPr>
          <w:b/>
        </w:rPr>
        <w:t>Username and password cannot be null</w:t>
      </w:r>
      <w:r>
        <w:t>”.</w:t>
      </w:r>
    </w:p>
    <w:p w14:paraId="6DEAF783" w14:textId="77777777" w:rsidR="00DE4D5C" w:rsidRPr="003A68E1" w:rsidRDefault="00DE4D5C" w:rsidP="00DE4D5C">
      <w:pPr>
        <w:pStyle w:val="ListParagraph"/>
        <w:numPr>
          <w:ilvl w:val="0"/>
          <w:numId w:val="14"/>
        </w:numPr>
        <w:tabs>
          <w:tab w:val="left" w:pos="990"/>
        </w:tabs>
        <w:jc w:val="both"/>
        <w:rPr>
          <w:b/>
        </w:rPr>
      </w:pPr>
      <w:r>
        <w:t>If Username or Password length is not between 6 and 16, then show error message “</w:t>
      </w:r>
      <w:r>
        <w:rPr>
          <w:b/>
        </w:rPr>
        <w:t>Username and password length must be between 6 and 16</w:t>
      </w:r>
      <w:r>
        <w:t>”.</w:t>
      </w:r>
    </w:p>
    <w:p w14:paraId="6A263E4B" w14:textId="77777777" w:rsidR="00DE4D5C" w:rsidRPr="003A68E1" w:rsidRDefault="00DE4D5C" w:rsidP="00DE4D5C">
      <w:pPr>
        <w:pStyle w:val="ListParagraph"/>
        <w:numPr>
          <w:ilvl w:val="0"/>
          <w:numId w:val="14"/>
        </w:numPr>
        <w:tabs>
          <w:tab w:val="left" w:pos="990"/>
        </w:tabs>
        <w:jc w:val="both"/>
        <w:rPr>
          <w:b/>
        </w:rPr>
      </w:pPr>
      <w:r>
        <w:t xml:space="preserve">If Username is </w:t>
      </w:r>
      <w:r w:rsidRPr="00F44E95">
        <w:rPr>
          <w:b/>
        </w:rPr>
        <w:t>not</w:t>
      </w:r>
      <w:r>
        <w:t xml:space="preserve"> </w:t>
      </w:r>
      <w:r w:rsidRPr="00F44E95">
        <w:rPr>
          <w:b/>
        </w:rPr>
        <w:t>alphanumeric</w:t>
      </w:r>
      <w:r>
        <w:t>, then show error message “</w:t>
      </w:r>
      <w:r>
        <w:rPr>
          <w:b/>
        </w:rPr>
        <w:t>Username must be alphanumeric</w:t>
      </w:r>
      <w:r>
        <w:t>”.</w:t>
      </w:r>
      <w:r w:rsidRPr="007211F4">
        <w:rPr>
          <w:b/>
        </w:rPr>
        <w:t xml:space="preserve"> </w:t>
      </w:r>
    </w:p>
    <w:p w14:paraId="5830BE0D" w14:textId="77777777" w:rsidR="00DE4D5C" w:rsidRPr="007211F4" w:rsidRDefault="00DE4D5C" w:rsidP="00DE4D5C">
      <w:pPr>
        <w:pStyle w:val="ListParagraph"/>
        <w:numPr>
          <w:ilvl w:val="0"/>
          <w:numId w:val="14"/>
        </w:numPr>
        <w:tabs>
          <w:tab w:val="left" w:pos="990"/>
        </w:tabs>
        <w:jc w:val="both"/>
        <w:rPr>
          <w:b/>
        </w:rPr>
      </w:pPr>
      <w:r>
        <w:lastRenderedPageBreak/>
        <w:t xml:space="preserve">If Password is </w:t>
      </w:r>
      <w:r w:rsidRPr="00F44E95">
        <w:rPr>
          <w:b/>
        </w:rPr>
        <w:t>not</w:t>
      </w:r>
      <w:r>
        <w:t xml:space="preserve"> </w:t>
      </w:r>
      <w:r w:rsidRPr="00F44E95">
        <w:rPr>
          <w:b/>
        </w:rPr>
        <w:t>alphanumeric</w:t>
      </w:r>
      <w:r>
        <w:rPr>
          <w:b/>
        </w:rPr>
        <w:t xml:space="preserve"> and not contain upper-case and lower-case letter</w:t>
      </w:r>
      <w:r>
        <w:t>, then show error message “</w:t>
      </w:r>
      <w:r>
        <w:rPr>
          <w:b/>
        </w:rPr>
        <w:t>Password must be alphanumeric and combine capital and non-capital letter</w:t>
      </w:r>
      <w:r>
        <w:t>”.</w:t>
      </w:r>
    </w:p>
    <w:p w14:paraId="60F7EDC2" w14:textId="77777777" w:rsidR="00DE4D5C" w:rsidRPr="00AE7264" w:rsidRDefault="00DE4D5C" w:rsidP="00DE4D5C">
      <w:pPr>
        <w:pStyle w:val="ListParagraph"/>
        <w:numPr>
          <w:ilvl w:val="0"/>
          <w:numId w:val="14"/>
        </w:numPr>
        <w:tabs>
          <w:tab w:val="left" w:pos="990"/>
        </w:tabs>
        <w:jc w:val="both"/>
        <w:rPr>
          <w:b/>
        </w:rPr>
      </w:pPr>
      <w:r>
        <w:t xml:space="preserve">If Username and Password don’t match with data in </w:t>
      </w:r>
      <w:proofErr w:type="spellStart"/>
      <w:r>
        <w:rPr>
          <w:b/>
        </w:rPr>
        <w:t>MsUser</w:t>
      </w:r>
      <w:proofErr w:type="spellEnd"/>
      <w:r>
        <w:t xml:space="preserve"> table then show error message “</w:t>
      </w:r>
      <w:r>
        <w:rPr>
          <w:b/>
        </w:rPr>
        <w:t>Id and password not valid</w:t>
      </w:r>
      <w:r>
        <w:t>”.</w:t>
      </w:r>
    </w:p>
    <w:p w14:paraId="2269210B" w14:textId="77777777" w:rsidR="00DE4D5C" w:rsidRPr="00E014B2" w:rsidRDefault="00DE4D5C" w:rsidP="00DE4D5C">
      <w:pPr>
        <w:pStyle w:val="ListParagraph"/>
        <w:numPr>
          <w:ilvl w:val="0"/>
          <w:numId w:val="14"/>
        </w:numPr>
        <w:tabs>
          <w:tab w:val="left" w:pos="990"/>
        </w:tabs>
        <w:jc w:val="both"/>
        <w:rPr>
          <w:b/>
        </w:rPr>
      </w:pPr>
      <w:r>
        <w:t xml:space="preserve">If Employee ID, Password, and Role match with data in </w:t>
      </w:r>
      <w:proofErr w:type="spellStart"/>
      <w:r w:rsidRPr="00AE7264">
        <w:rPr>
          <w:b/>
        </w:rPr>
        <w:t>Ms</w:t>
      </w:r>
      <w:r>
        <w:rPr>
          <w:b/>
        </w:rPr>
        <w:t>User</w:t>
      </w:r>
      <w:proofErr w:type="spellEnd"/>
      <w:r>
        <w:rPr>
          <w:b/>
        </w:rPr>
        <w:t xml:space="preserve"> </w:t>
      </w:r>
      <w:r>
        <w:t>table, then Login Form will close and Main Form will be active.</w:t>
      </w:r>
    </w:p>
    <w:p w14:paraId="3625563F" w14:textId="77777777" w:rsidR="00DE4D5C" w:rsidRPr="00E014B2" w:rsidRDefault="00DE4D5C" w:rsidP="00DE4D5C">
      <w:pPr>
        <w:pStyle w:val="ListParagraph"/>
        <w:numPr>
          <w:ilvl w:val="0"/>
          <w:numId w:val="3"/>
        </w:numPr>
        <w:tabs>
          <w:tab w:val="left" w:pos="990"/>
        </w:tabs>
        <w:ind w:left="720"/>
        <w:jc w:val="both"/>
        <w:rPr>
          <w:b/>
        </w:rPr>
      </w:pPr>
      <w:r>
        <w:t xml:space="preserve">If </w:t>
      </w:r>
      <w:r>
        <w:rPr>
          <w:b/>
        </w:rPr>
        <w:t>Exit</w:t>
      </w:r>
      <w:r w:rsidRPr="00E014B2">
        <w:rPr>
          <w:b/>
        </w:rPr>
        <w:t xml:space="preserve"> Button</w:t>
      </w:r>
      <w:r>
        <w:t xml:space="preserve"> is clicked, then the program will be closed.</w:t>
      </w:r>
      <w:r w:rsidRPr="00E014B2">
        <w:rPr>
          <w:b/>
        </w:rPr>
        <w:t xml:space="preserve"> </w:t>
      </w:r>
    </w:p>
    <w:p w14:paraId="516A9204" w14:textId="77777777" w:rsidR="00DE4D5C" w:rsidRPr="00957A03" w:rsidRDefault="00DE4D5C" w:rsidP="00DE4D5C">
      <w:pPr>
        <w:pStyle w:val="ListParagraph"/>
        <w:numPr>
          <w:ilvl w:val="0"/>
          <w:numId w:val="3"/>
        </w:numPr>
        <w:tabs>
          <w:tab w:val="left" w:pos="990"/>
        </w:tabs>
        <w:ind w:left="720"/>
        <w:jc w:val="both"/>
        <w:rPr>
          <w:b/>
        </w:rPr>
      </w:pPr>
      <w:r>
        <w:t xml:space="preserve">If </w:t>
      </w:r>
      <w:r>
        <w:rPr>
          <w:b/>
        </w:rPr>
        <w:t>Signup</w:t>
      </w:r>
      <w:r w:rsidRPr="003B71D9">
        <w:rPr>
          <w:b/>
        </w:rPr>
        <w:t xml:space="preserve"> Button</w:t>
      </w:r>
      <w:r>
        <w:t xml:space="preserve"> is clicked, then signup form will be opened and login form will be closed.</w:t>
      </w:r>
    </w:p>
    <w:p w14:paraId="7D00500E" w14:textId="77777777" w:rsidR="00957A03" w:rsidRPr="00957A03" w:rsidRDefault="00957A03" w:rsidP="00957A03">
      <w:pPr>
        <w:tabs>
          <w:tab w:val="left" w:pos="990"/>
        </w:tabs>
        <w:jc w:val="both"/>
        <w:rPr>
          <w:b/>
        </w:rPr>
      </w:pPr>
    </w:p>
    <w:p w14:paraId="00708936" w14:textId="77777777" w:rsidR="00DE4D5C" w:rsidRDefault="00DE4D5C" w:rsidP="00DE4D5C">
      <w:pPr>
        <w:pStyle w:val="ListParagraph"/>
        <w:numPr>
          <w:ilvl w:val="0"/>
          <w:numId w:val="45"/>
        </w:numPr>
        <w:tabs>
          <w:tab w:val="left" w:pos="360"/>
          <w:tab w:val="left" w:pos="990"/>
        </w:tabs>
        <w:ind w:hanging="2880"/>
        <w:rPr>
          <w:b/>
        </w:rPr>
      </w:pPr>
      <w:r>
        <w:rPr>
          <w:b/>
        </w:rPr>
        <w:t>Register Form</w:t>
      </w:r>
    </w:p>
    <w:p w14:paraId="784C835A" w14:textId="77777777" w:rsidR="00DE4D5C" w:rsidRDefault="00DE4D5C" w:rsidP="00DE4D5C">
      <w:pPr>
        <w:tabs>
          <w:tab w:val="left" w:pos="360"/>
          <w:tab w:val="left" w:pos="990"/>
        </w:tabs>
        <w:rPr>
          <w:b/>
        </w:rPr>
      </w:pPr>
      <w:r>
        <w:rPr>
          <w:b/>
        </w:rPr>
        <w:tab/>
      </w:r>
      <w:r>
        <w:rPr>
          <w:noProof/>
          <w:lang w:eastAsia="en-US"/>
        </w:rPr>
        <w:drawing>
          <wp:inline distT="0" distB="0" distL="0" distR="0" wp14:anchorId="6DA29455" wp14:editId="11216117">
            <wp:extent cx="4572000" cy="1642369"/>
            <wp:effectExtent l="19050" t="0" r="0" b="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tretch>
                      <a:fillRect/>
                    </a:stretch>
                  </pic:blipFill>
                  <pic:spPr bwMode="auto">
                    <a:xfrm>
                      <a:off x="0" y="0"/>
                      <a:ext cx="4572000" cy="1642369"/>
                    </a:xfrm>
                    <a:prstGeom prst="rect">
                      <a:avLst/>
                    </a:prstGeom>
                    <a:noFill/>
                    <a:ln w="9525">
                      <a:noFill/>
                      <a:miter lim="800000"/>
                      <a:headEnd/>
                      <a:tailEnd/>
                    </a:ln>
                  </pic:spPr>
                </pic:pic>
              </a:graphicData>
            </a:graphic>
          </wp:inline>
        </w:drawing>
      </w:r>
    </w:p>
    <w:p w14:paraId="2A581061" w14:textId="77777777" w:rsidR="00DE4D5C" w:rsidRPr="00996C1A" w:rsidRDefault="00DE4D5C" w:rsidP="00DE4D5C">
      <w:pPr>
        <w:tabs>
          <w:tab w:val="left" w:pos="360"/>
          <w:tab w:val="left" w:pos="990"/>
        </w:tabs>
        <w:rPr>
          <w:b/>
        </w:rPr>
      </w:pPr>
    </w:p>
    <w:p w14:paraId="0F7921D9" w14:textId="77777777" w:rsidR="00DE4D5C" w:rsidRDefault="00DE4D5C" w:rsidP="00DE4D5C">
      <w:pPr>
        <w:tabs>
          <w:tab w:val="left" w:pos="360"/>
          <w:tab w:val="left" w:pos="990"/>
        </w:tabs>
        <w:ind w:left="360"/>
        <w:jc w:val="both"/>
        <w:rPr>
          <w:b/>
        </w:rPr>
      </w:pPr>
      <w:r>
        <w:rPr>
          <w:b/>
        </w:rPr>
        <w:t>Components:</w:t>
      </w:r>
    </w:p>
    <w:p w14:paraId="351435AF" w14:textId="77777777" w:rsidR="00DE4D5C" w:rsidRPr="002C5887" w:rsidRDefault="00DE4D5C" w:rsidP="00DE4D5C">
      <w:pPr>
        <w:pStyle w:val="ListParagraph"/>
        <w:numPr>
          <w:ilvl w:val="0"/>
          <w:numId w:val="3"/>
        </w:numPr>
        <w:tabs>
          <w:tab w:val="left" w:pos="360"/>
          <w:tab w:val="left" w:pos="990"/>
        </w:tabs>
        <w:ind w:left="720"/>
        <w:jc w:val="both"/>
        <w:rPr>
          <w:b/>
        </w:rPr>
      </w:pPr>
      <w:r>
        <w:rPr>
          <w:b/>
        </w:rPr>
        <w:t>Button</w:t>
      </w:r>
      <w:r>
        <w:t xml:space="preserve"> for Signup, Login and Exit</w:t>
      </w:r>
    </w:p>
    <w:p w14:paraId="635C48B9" w14:textId="77777777" w:rsidR="00DE4D5C" w:rsidRPr="002C5887" w:rsidRDefault="00DE4D5C" w:rsidP="00DE4D5C">
      <w:pPr>
        <w:pStyle w:val="ListParagraph"/>
        <w:numPr>
          <w:ilvl w:val="0"/>
          <w:numId w:val="3"/>
        </w:numPr>
        <w:tabs>
          <w:tab w:val="left" w:pos="360"/>
          <w:tab w:val="left" w:pos="990"/>
        </w:tabs>
        <w:ind w:left="720"/>
        <w:jc w:val="both"/>
        <w:rPr>
          <w:b/>
        </w:rPr>
      </w:pPr>
      <w:r>
        <w:rPr>
          <w:b/>
        </w:rPr>
        <w:t xml:space="preserve">Label </w:t>
      </w:r>
      <w:r>
        <w:t>for Register Name, Password, Gender, Credit Card Number, Bank Name, and Bank Account Number</w:t>
      </w:r>
    </w:p>
    <w:p w14:paraId="665ECC5A" w14:textId="77777777" w:rsidR="00DE4D5C" w:rsidRPr="005A3A3F" w:rsidRDefault="00DE4D5C" w:rsidP="00DE4D5C">
      <w:pPr>
        <w:pStyle w:val="ListParagraph"/>
        <w:numPr>
          <w:ilvl w:val="0"/>
          <w:numId w:val="3"/>
        </w:numPr>
        <w:tabs>
          <w:tab w:val="left" w:pos="360"/>
          <w:tab w:val="left" w:pos="990"/>
        </w:tabs>
        <w:ind w:left="720"/>
        <w:jc w:val="both"/>
        <w:rPr>
          <w:b/>
        </w:rPr>
      </w:pPr>
      <w:r>
        <w:rPr>
          <w:b/>
        </w:rPr>
        <w:t xml:space="preserve">Textbox </w:t>
      </w:r>
      <w:r>
        <w:t>for Name, Password,</w:t>
      </w:r>
      <w:r w:rsidRPr="005A3A3F">
        <w:t xml:space="preserve"> </w:t>
      </w:r>
      <w:r>
        <w:t>Credit Card Number, and Bank Account Number</w:t>
      </w:r>
    </w:p>
    <w:p w14:paraId="5DD28F28" w14:textId="77777777" w:rsidR="00DE4D5C" w:rsidRPr="002C5887" w:rsidRDefault="00DE4D5C" w:rsidP="00DE4D5C">
      <w:pPr>
        <w:pStyle w:val="ListParagraph"/>
        <w:numPr>
          <w:ilvl w:val="0"/>
          <w:numId w:val="3"/>
        </w:numPr>
        <w:tabs>
          <w:tab w:val="left" w:pos="360"/>
          <w:tab w:val="left" w:pos="990"/>
        </w:tabs>
        <w:ind w:left="720"/>
        <w:jc w:val="both"/>
        <w:rPr>
          <w:b/>
        </w:rPr>
      </w:pPr>
      <w:r>
        <w:rPr>
          <w:b/>
        </w:rPr>
        <w:t xml:space="preserve">Combo Box </w:t>
      </w:r>
      <w:r>
        <w:t>for Bank Name</w:t>
      </w:r>
      <w:r>
        <w:rPr>
          <w:lang w:val="id-ID"/>
        </w:rPr>
        <w:t xml:space="preserve"> (contains BCA, Mandiri, and Permata)</w:t>
      </w:r>
    </w:p>
    <w:p w14:paraId="71CAD209" w14:textId="77777777" w:rsidR="00DE4D5C" w:rsidRPr="002C5887" w:rsidRDefault="00DE4D5C" w:rsidP="00DE4D5C">
      <w:pPr>
        <w:pStyle w:val="ListParagraph"/>
        <w:numPr>
          <w:ilvl w:val="0"/>
          <w:numId w:val="3"/>
        </w:numPr>
        <w:tabs>
          <w:tab w:val="left" w:pos="360"/>
          <w:tab w:val="left" w:pos="990"/>
        </w:tabs>
        <w:ind w:left="720"/>
        <w:jc w:val="both"/>
        <w:rPr>
          <w:b/>
        </w:rPr>
      </w:pPr>
      <w:proofErr w:type="spellStart"/>
      <w:r>
        <w:rPr>
          <w:b/>
        </w:rPr>
        <w:t>RadioButton</w:t>
      </w:r>
      <w:proofErr w:type="spellEnd"/>
      <w:r>
        <w:rPr>
          <w:b/>
        </w:rPr>
        <w:t xml:space="preserve"> </w:t>
      </w:r>
      <w:r>
        <w:t>for Gender (Male and Female)</w:t>
      </w:r>
    </w:p>
    <w:p w14:paraId="0CE8A1AD" w14:textId="77777777" w:rsidR="00DE4D5C" w:rsidRDefault="00DE4D5C" w:rsidP="00DE4D5C">
      <w:pPr>
        <w:tabs>
          <w:tab w:val="left" w:pos="360"/>
          <w:tab w:val="left" w:pos="990"/>
        </w:tabs>
        <w:jc w:val="both"/>
        <w:rPr>
          <w:b/>
        </w:rPr>
      </w:pPr>
    </w:p>
    <w:p w14:paraId="538F2DCF" w14:textId="77777777" w:rsidR="00DE4D5C" w:rsidRDefault="00DE4D5C" w:rsidP="00DE4D5C">
      <w:pPr>
        <w:tabs>
          <w:tab w:val="left" w:pos="360"/>
          <w:tab w:val="left" w:pos="990"/>
        </w:tabs>
        <w:ind w:left="360"/>
        <w:jc w:val="both"/>
        <w:rPr>
          <w:b/>
        </w:rPr>
      </w:pPr>
      <w:r>
        <w:rPr>
          <w:b/>
        </w:rPr>
        <w:t>Description</w:t>
      </w:r>
      <w:r w:rsidRPr="002C5887">
        <w:rPr>
          <w:b/>
        </w:rPr>
        <w:t xml:space="preserve">: </w:t>
      </w:r>
    </w:p>
    <w:p w14:paraId="36DD2E60" w14:textId="0ABCC6A3" w:rsidR="00DE4D5C" w:rsidRPr="00511FEE" w:rsidRDefault="00DE4C38" w:rsidP="00DE4D5C">
      <w:pPr>
        <w:pStyle w:val="ListParagraph"/>
        <w:numPr>
          <w:ilvl w:val="0"/>
          <w:numId w:val="3"/>
        </w:numPr>
        <w:tabs>
          <w:tab w:val="left" w:pos="990"/>
        </w:tabs>
        <w:ind w:left="720"/>
        <w:jc w:val="both"/>
        <w:rPr>
          <w:b/>
        </w:rPr>
      </w:pPr>
      <w:proofErr w:type="spellStart"/>
      <w:r>
        <w:t>Userid</w:t>
      </w:r>
      <w:proofErr w:type="spellEnd"/>
      <w:r>
        <w:t xml:space="preserve"> </w:t>
      </w:r>
      <w:r w:rsidR="00DE4D5C">
        <w:t xml:space="preserve">is automatically generated from </w:t>
      </w:r>
      <w:proofErr w:type="spellStart"/>
      <w:r w:rsidR="00DE4D5C">
        <w:rPr>
          <w:b/>
        </w:rPr>
        <w:t>MsUser</w:t>
      </w:r>
      <w:proofErr w:type="spellEnd"/>
      <w:r w:rsidR="00DE4D5C">
        <w:t xml:space="preserve"> </w:t>
      </w:r>
      <w:r w:rsidR="00DE4D5C" w:rsidRPr="000F6CB5">
        <w:t>with format</w:t>
      </w:r>
      <w:r w:rsidR="00DE4D5C">
        <w:rPr>
          <w:b/>
        </w:rPr>
        <w:t xml:space="preserve"> [</w:t>
      </w:r>
      <w:proofErr w:type="spellStart"/>
      <w:r w:rsidR="00DE4D5C">
        <w:rPr>
          <w:b/>
        </w:rPr>
        <w:t>USxxxx</w:t>
      </w:r>
      <w:proofErr w:type="spellEnd"/>
      <w:r w:rsidR="00DE4D5C">
        <w:rPr>
          <w:b/>
        </w:rPr>
        <w:t>] plus by 1</w:t>
      </w:r>
      <w:r w:rsidR="00DE4D5C">
        <w:t xml:space="preserve">. For </w:t>
      </w:r>
      <w:proofErr w:type="gramStart"/>
      <w:r w:rsidR="00DE4D5C">
        <w:t>example</w:t>
      </w:r>
      <w:proofErr w:type="gramEnd"/>
      <w:r w:rsidR="00DE4D5C">
        <w:t xml:space="preserve"> if the last User ID is </w:t>
      </w:r>
      <w:r w:rsidR="00DE4D5C" w:rsidRPr="007356E7">
        <w:rPr>
          <w:b/>
        </w:rPr>
        <w:t>“</w:t>
      </w:r>
      <w:r w:rsidR="00DE4D5C">
        <w:rPr>
          <w:b/>
        </w:rPr>
        <w:t>US</w:t>
      </w:r>
      <w:r w:rsidR="00DE4D5C" w:rsidRPr="007356E7">
        <w:rPr>
          <w:b/>
        </w:rPr>
        <w:t>0</w:t>
      </w:r>
      <w:r w:rsidR="00DE4D5C">
        <w:rPr>
          <w:b/>
        </w:rPr>
        <w:t>0</w:t>
      </w:r>
      <w:r w:rsidR="00DE4D5C" w:rsidRPr="007356E7">
        <w:rPr>
          <w:b/>
        </w:rPr>
        <w:t>0</w:t>
      </w:r>
      <w:r w:rsidR="00DE4D5C">
        <w:rPr>
          <w:b/>
        </w:rPr>
        <w:t>2</w:t>
      </w:r>
      <w:r w:rsidR="00DE4D5C" w:rsidRPr="007356E7">
        <w:rPr>
          <w:b/>
        </w:rPr>
        <w:t>”</w:t>
      </w:r>
      <w:r w:rsidR="00DE4D5C">
        <w:t xml:space="preserve">, then the program will generate it into </w:t>
      </w:r>
      <w:r w:rsidR="00DE4D5C" w:rsidRPr="007356E7">
        <w:rPr>
          <w:b/>
        </w:rPr>
        <w:t>“</w:t>
      </w:r>
      <w:r w:rsidR="00DE4D5C">
        <w:rPr>
          <w:b/>
        </w:rPr>
        <w:t>US0</w:t>
      </w:r>
      <w:r w:rsidR="00DE4D5C" w:rsidRPr="007356E7">
        <w:rPr>
          <w:b/>
        </w:rPr>
        <w:t>00</w:t>
      </w:r>
      <w:r w:rsidR="00DE4D5C">
        <w:rPr>
          <w:b/>
        </w:rPr>
        <w:t>3</w:t>
      </w:r>
      <w:r w:rsidR="00DE4D5C" w:rsidRPr="007356E7">
        <w:rPr>
          <w:b/>
        </w:rPr>
        <w:t>”</w:t>
      </w:r>
      <w:r w:rsidR="00DE4D5C">
        <w:t>.</w:t>
      </w:r>
    </w:p>
    <w:p w14:paraId="5E48D9FC" w14:textId="77777777" w:rsidR="00DE4D5C" w:rsidRPr="008A5CCF" w:rsidRDefault="00DE4D5C" w:rsidP="00DE4D5C">
      <w:pPr>
        <w:pStyle w:val="ListParagraph"/>
        <w:numPr>
          <w:ilvl w:val="0"/>
          <w:numId w:val="3"/>
        </w:numPr>
        <w:tabs>
          <w:tab w:val="left" w:pos="990"/>
        </w:tabs>
        <w:ind w:left="720"/>
        <w:jc w:val="both"/>
        <w:rPr>
          <w:b/>
        </w:rPr>
      </w:pPr>
      <w:r>
        <w:t xml:space="preserve">If Signup Button is clicked, then </w:t>
      </w:r>
      <w:proofErr w:type="gramStart"/>
      <w:r>
        <w:t>validate :</w:t>
      </w:r>
      <w:proofErr w:type="gramEnd"/>
      <w:r>
        <w:t xml:space="preserve"> </w:t>
      </w:r>
    </w:p>
    <w:p w14:paraId="2BDF92D5" w14:textId="77777777" w:rsidR="00DE4D5C" w:rsidRPr="008A5CCF" w:rsidRDefault="00DE4D5C" w:rsidP="00DE4D5C">
      <w:pPr>
        <w:pStyle w:val="ListParagraph"/>
        <w:numPr>
          <w:ilvl w:val="0"/>
          <w:numId w:val="43"/>
        </w:numPr>
        <w:tabs>
          <w:tab w:val="left" w:pos="990"/>
        </w:tabs>
        <w:jc w:val="both"/>
        <w:rPr>
          <w:b/>
        </w:rPr>
      </w:pPr>
      <w:r>
        <w:t>If Name length is not between 6 and 16, then show error message “</w:t>
      </w:r>
      <w:r>
        <w:rPr>
          <w:b/>
        </w:rPr>
        <w:t>Usern</w:t>
      </w:r>
      <w:r w:rsidRPr="0086258C">
        <w:rPr>
          <w:b/>
        </w:rPr>
        <w:t>ame</w:t>
      </w:r>
      <w:r>
        <w:rPr>
          <w:b/>
        </w:rPr>
        <w:t xml:space="preserve"> length</w:t>
      </w:r>
      <w:r w:rsidRPr="0086258C">
        <w:rPr>
          <w:b/>
        </w:rPr>
        <w:t xml:space="preserve"> </w:t>
      </w:r>
      <w:r>
        <w:rPr>
          <w:b/>
        </w:rPr>
        <w:t>must be between 6 and 16</w:t>
      </w:r>
      <w:r>
        <w:t>”.</w:t>
      </w:r>
    </w:p>
    <w:p w14:paraId="3B10B9A4" w14:textId="77777777" w:rsidR="00DE4D5C" w:rsidRPr="00ED5E07" w:rsidRDefault="00DE4D5C" w:rsidP="00DE4D5C">
      <w:pPr>
        <w:pStyle w:val="ListParagraph"/>
        <w:numPr>
          <w:ilvl w:val="0"/>
          <w:numId w:val="43"/>
        </w:numPr>
        <w:tabs>
          <w:tab w:val="left" w:pos="990"/>
        </w:tabs>
        <w:jc w:val="both"/>
        <w:rPr>
          <w:b/>
        </w:rPr>
      </w:pPr>
      <w:r>
        <w:t>If Password length is not between 6 and 16, then show error message “</w:t>
      </w:r>
      <w:r>
        <w:rPr>
          <w:b/>
        </w:rPr>
        <w:t>Password length</w:t>
      </w:r>
      <w:r w:rsidRPr="0086258C">
        <w:rPr>
          <w:b/>
        </w:rPr>
        <w:t xml:space="preserve"> </w:t>
      </w:r>
      <w:r>
        <w:rPr>
          <w:b/>
        </w:rPr>
        <w:t>must be between 6 and 16</w:t>
      </w:r>
      <w:r>
        <w:t>”.</w:t>
      </w:r>
    </w:p>
    <w:p w14:paraId="0BAE8E44" w14:textId="77777777" w:rsidR="00DE4D5C" w:rsidRPr="008A5CCF" w:rsidRDefault="00DE4D5C" w:rsidP="00DE4D5C">
      <w:pPr>
        <w:pStyle w:val="ListParagraph"/>
        <w:numPr>
          <w:ilvl w:val="0"/>
          <w:numId w:val="43"/>
        </w:numPr>
        <w:tabs>
          <w:tab w:val="left" w:pos="990"/>
        </w:tabs>
        <w:jc w:val="both"/>
        <w:rPr>
          <w:b/>
        </w:rPr>
      </w:pPr>
      <w:r>
        <w:t>If Name is not alphanumeric, then show error message “</w:t>
      </w:r>
      <w:r>
        <w:rPr>
          <w:b/>
        </w:rPr>
        <w:t>Username</w:t>
      </w:r>
      <w:r w:rsidRPr="0086258C">
        <w:rPr>
          <w:b/>
        </w:rPr>
        <w:t xml:space="preserve"> </w:t>
      </w:r>
      <w:r>
        <w:rPr>
          <w:b/>
        </w:rPr>
        <w:t>must be alphanumeric</w:t>
      </w:r>
      <w:r>
        <w:t>”.</w:t>
      </w:r>
    </w:p>
    <w:p w14:paraId="42947755" w14:textId="77777777" w:rsidR="00DE4D5C" w:rsidRPr="00D7266F" w:rsidRDefault="00DE4D5C" w:rsidP="00DE4D5C">
      <w:pPr>
        <w:pStyle w:val="ListParagraph"/>
        <w:numPr>
          <w:ilvl w:val="0"/>
          <w:numId w:val="43"/>
        </w:numPr>
        <w:tabs>
          <w:tab w:val="left" w:pos="990"/>
        </w:tabs>
        <w:jc w:val="both"/>
        <w:rPr>
          <w:b/>
        </w:rPr>
      </w:pPr>
      <w:r>
        <w:t>If Password is not alphanumeric and not contain capital and non-capital letter, then show error message “</w:t>
      </w:r>
      <w:r>
        <w:rPr>
          <w:b/>
        </w:rPr>
        <w:t>Password must be alphanumeric and combine capital and non-capital letter</w:t>
      </w:r>
      <w:r>
        <w:t>”.</w:t>
      </w:r>
    </w:p>
    <w:p w14:paraId="54B2CD4C" w14:textId="77777777" w:rsidR="00DE4D5C" w:rsidRPr="003812EA" w:rsidRDefault="00DE4D5C" w:rsidP="00DE4D5C">
      <w:pPr>
        <w:pStyle w:val="ListParagraph"/>
        <w:numPr>
          <w:ilvl w:val="0"/>
          <w:numId w:val="43"/>
        </w:numPr>
        <w:tabs>
          <w:tab w:val="left" w:pos="990"/>
        </w:tabs>
        <w:jc w:val="both"/>
        <w:rPr>
          <w:b/>
        </w:rPr>
      </w:pPr>
      <w:r>
        <w:t>If gender is not selected, then show error message “</w:t>
      </w:r>
      <w:r>
        <w:rPr>
          <w:b/>
        </w:rPr>
        <w:t>Select Gender</w:t>
      </w:r>
      <w:r>
        <w:t>”.</w:t>
      </w:r>
    </w:p>
    <w:p w14:paraId="6A7AB925" w14:textId="77777777" w:rsidR="00DE4D5C" w:rsidRPr="006536C6" w:rsidRDefault="00DE4D5C" w:rsidP="00DE4D5C">
      <w:pPr>
        <w:pStyle w:val="ListParagraph"/>
        <w:numPr>
          <w:ilvl w:val="0"/>
          <w:numId w:val="43"/>
        </w:numPr>
        <w:tabs>
          <w:tab w:val="left" w:pos="990"/>
        </w:tabs>
        <w:jc w:val="both"/>
        <w:rPr>
          <w:b/>
        </w:rPr>
      </w:pPr>
      <w:r>
        <w:t>Credit Card Number must be 16 digits, otherwise show error message “</w:t>
      </w:r>
      <w:r>
        <w:rPr>
          <w:b/>
        </w:rPr>
        <w:t>Credit Card Number must be 16 digits</w:t>
      </w:r>
      <w:r>
        <w:t>”.</w:t>
      </w:r>
    </w:p>
    <w:p w14:paraId="011DA6CC" w14:textId="77777777" w:rsidR="00DE4D5C" w:rsidRPr="0092229C" w:rsidRDefault="00DE4D5C" w:rsidP="00DE4D5C">
      <w:pPr>
        <w:pStyle w:val="ListParagraph"/>
        <w:numPr>
          <w:ilvl w:val="0"/>
          <w:numId w:val="43"/>
        </w:numPr>
        <w:tabs>
          <w:tab w:val="left" w:pos="990"/>
        </w:tabs>
        <w:jc w:val="both"/>
        <w:rPr>
          <w:b/>
        </w:rPr>
      </w:pPr>
      <w:r>
        <w:t>Credit Card Number must be numeric, otherwise show error message “</w:t>
      </w:r>
      <w:r>
        <w:rPr>
          <w:b/>
        </w:rPr>
        <w:t>Credit Card Number must be numeric</w:t>
      </w:r>
      <w:r>
        <w:t>”.</w:t>
      </w:r>
    </w:p>
    <w:p w14:paraId="6994983A" w14:textId="77777777" w:rsidR="00DE4D5C" w:rsidRPr="00505C4D" w:rsidRDefault="00DE4D5C" w:rsidP="00DE4D5C">
      <w:pPr>
        <w:pStyle w:val="ListParagraph"/>
        <w:numPr>
          <w:ilvl w:val="0"/>
          <w:numId w:val="43"/>
        </w:numPr>
        <w:tabs>
          <w:tab w:val="left" w:pos="990"/>
        </w:tabs>
        <w:jc w:val="both"/>
        <w:rPr>
          <w:b/>
        </w:rPr>
      </w:pPr>
      <w:r>
        <w:lastRenderedPageBreak/>
        <w:t xml:space="preserve">Bank Name Contains BCA, </w:t>
      </w:r>
      <w:proofErr w:type="spellStart"/>
      <w:r>
        <w:t>Mandiri</w:t>
      </w:r>
      <w:proofErr w:type="spellEnd"/>
      <w:r>
        <w:t>, and Permata.</w:t>
      </w:r>
    </w:p>
    <w:p w14:paraId="04A0EB27" w14:textId="77777777" w:rsidR="00DE4D5C" w:rsidRPr="006536C6" w:rsidRDefault="00DE4D5C" w:rsidP="00DE4D5C">
      <w:pPr>
        <w:pStyle w:val="ListParagraph"/>
        <w:numPr>
          <w:ilvl w:val="0"/>
          <w:numId w:val="43"/>
        </w:numPr>
        <w:tabs>
          <w:tab w:val="left" w:pos="990"/>
        </w:tabs>
        <w:jc w:val="both"/>
        <w:rPr>
          <w:b/>
        </w:rPr>
      </w:pPr>
      <w:r>
        <w:t>Bank Account Number must be between 10 and 16 digits, otherwise show error message “</w:t>
      </w:r>
      <w:r>
        <w:rPr>
          <w:b/>
        </w:rPr>
        <w:t>Bank Account Number must be</w:t>
      </w:r>
      <w:r>
        <w:rPr>
          <w:b/>
          <w:lang w:val="id-ID"/>
        </w:rPr>
        <w:t xml:space="preserve"> between 10 and</w:t>
      </w:r>
      <w:r>
        <w:rPr>
          <w:b/>
        </w:rPr>
        <w:t xml:space="preserve"> 16 digits</w:t>
      </w:r>
      <w:r>
        <w:t>”.</w:t>
      </w:r>
    </w:p>
    <w:p w14:paraId="346A9800" w14:textId="4162ABEE" w:rsidR="00DE4C38" w:rsidRPr="00DE4C38" w:rsidRDefault="00DE4D5C" w:rsidP="00DE4C38">
      <w:pPr>
        <w:pStyle w:val="ListParagraph"/>
        <w:numPr>
          <w:ilvl w:val="0"/>
          <w:numId w:val="43"/>
        </w:numPr>
        <w:tabs>
          <w:tab w:val="left" w:pos="990"/>
        </w:tabs>
        <w:jc w:val="both"/>
        <w:rPr>
          <w:b/>
        </w:rPr>
      </w:pPr>
      <w:r>
        <w:t>Bank Account Number must be numeric, otherwise show error message “</w:t>
      </w:r>
      <w:r>
        <w:rPr>
          <w:b/>
        </w:rPr>
        <w:t>Bank Account Number must be numeric</w:t>
      </w:r>
      <w:r>
        <w:t>”.</w:t>
      </w:r>
    </w:p>
    <w:p w14:paraId="74368650" w14:textId="7335211A" w:rsidR="00DE4D5C" w:rsidRPr="00DE4C38" w:rsidRDefault="00DE4D5C" w:rsidP="00DE4C38">
      <w:pPr>
        <w:pStyle w:val="ListParagraph"/>
        <w:numPr>
          <w:ilvl w:val="0"/>
          <w:numId w:val="46"/>
        </w:numPr>
        <w:tabs>
          <w:tab w:val="left" w:pos="990"/>
        </w:tabs>
        <w:jc w:val="both"/>
        <w:rPr>
          <w:b/>
        </w:rPr>
      </w:pPr>
      <w:r>
        <w:t>If Login Button is clicked, login form will be opened.</w:t>
      </w:r>
      <w:r w:rsidRPr="00DE4C38">
        <w:rPr>
          <w:b/>
        </w:rPr>
        <w:t xml:space="preserve"> </w:t>
      </w:r>
    </w:p>
    <w:p w14:paraId="6ACB984E" w14:textId="12A38B90" w:rsidR="00DE4D5C" w:rsidRPr="00DE4C38" w:rsidRDefault="00DE4D5C" w:rsidP="00DE4C38">
      <w:pPr>
        <w:pStyle w:val="ListParagraph"/>
        <w:numPr>
          <w:ilvl w:val="0"/>
          <w:numId w:val="46"/>
        </w:numPr>
        <w:tabs>
          <w:tab w:val="left" w:pos="990"/>
        </w:tabs>
        <w:jc w:val="both"/>
        <w:rPr>
          <w:b/>
        </w:rPr>
      </w:pPr>
      <w:r>
        <w:t>If Exit Button is clicked, the program will be closed.</w:t>
      </w:r>
    </w:p>
    <w:p w14:paraId="1F9EE23F" w14:textId="77777777" w:rsidR="00DE4D5C" w:rsidRPr="00133E12" w:rsidRDefault="00DE4D5C" w:rsidP="00DE4D5C">
      <w:pPr>
        <w:pStyle w:val="ListParagraph"/>
        <w:tabs>
          <w:tab w:val="left" w:pos="990"/>
        </w:tabs>
        <w:ind w:left="1080"/>
        <w:jc w:val="both"/>
        <w:rPr>
          <w:b/>
        </w:rPr>
      </w:pPr>
    </w:p>
    <w:p w14:paraId="2D5A52BF" w14:textId="77777777" w:rsidR="00DE4D5C" w:rsidRDefault="00DE4D5C" w:rsidP="00DE4D5C">
      <w:pPr>
        <w:pStyle w:val="ListParagraph"/>
        <w:numPr>
          <w:ilvl w:val="0"/>
          <w:numId w:val="45"/>
        </w:numPr>
        <w:tabs>
          <w:tab w:val="clear" w:pos="2880"/>
          <w:tab w:val="num" w:pos="284"/>
        </w:tabs>
        <w:ind w:hanging="2880"/>
        <w:rPr>
          <w:b/>
        </w:rPr>
      </w:pPr>
      <w:r>
        <w:rPr>
          <w:b/>
        </w:rPr>
        <w:t>Main Form</w:t>
      </w:r>
    </w:p>
    <w:p w14:paraId="7D252447" w14:textId="77777777" w:rsidR="00DE4D5C" w:rsidRDefault="00DE4D5C" w:rsidP="00DE4D5C">
      <w:pPr>
        <w:pStyle w:val="ListParagraph"/>
        <w:tabs>
          <w:tab w:val="left" w:pos="360"/>
        </w:tabs>
        <w:ind w:left="360"/>
        <w:rPr>
          <w:b/>
        </w:rPr>
      </w:pPr>
      <w:r>
        <w:rPr>
          <w:b/>
          <w:noProof/>
          <w:lang w:eastAsia="en-US"/>
        </w:rPr>
        <w:drawing>
          <wp:inline distT="0" distB="0" distL="0" distR="0" wp14:anchorId="48966B86" wp14:editId="4DA7C80C">
            <wp:extent cx="5670002" cy="3047626"/>
            <wp:effectExtent l="19050" t="0" r="689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tretch>
                      <a:fillRect/>
                    </a:stretch>
                  </pic:blipFill>
                  <pic:spPr bwMode="auto">
                    <a:xfrm>
                      <a:off x="0" y="0"/>
                      <a:ext cx="5670002" cy="3047626"/>
                    </a:xfrm>
                    <a:prstGeom prst="rect">
                      <a:avLst/>
                    </a:prstGeom>
                    <a:noFill/>
                    <a:ln w="9525">
                      <a:noFill/>
                      <a:miter lim="800000"/>
                      <a:headEnd/>
                      <a:tailEnd/>
                    </a:ln>
                  </pic:spPr>
                </pic:pic>
              </a:graphicData>
            </a:graphic>
          </wp:inline>
        </w:drawing>
      </w:r>
    </w:p>
    <w:p w14:paraId="14EDAF28" w14:textId="77777777" w:rsidR="00DE4D5C" w:rsidRDefault="00DE4D5C" w:rsidP="00DE4D5C">
      <w:pPr>
        <w:pStyle w:val="ListParagraph"/>
        <w:tabs>
          <w:tab w:val="left" w:pos="360"/>
        </w:tabs>
        <w:ind w:left="360"/>
        <w:jc w:val="both"/>
      </w:pPr>
      <w:r>
        <w:rPr>
          <w:b/>
        </w:rPr>
        <w:tab/>
      </w:r>
      <w:r>
        <w:t>Main Form is MDI Form that contains submenu to open other forms.</w:t>
      </w:r>
    </w:p>
    <w:p w14:paraId="7D6552A4" w14:textId="77777777" w:rsidR="00DE4D5C" w:rsidRDefault="00DE4D5C" w:rsidP="00DE4D5C">
      <w:pPr>
        <w:pStyle w:val="ListParagraph"/>
        <w:tabs>
          <w:tab w:val="left" w:pos="360"/>
        </w:tabs>
        <w:ind w:left="360"/>
        <w:jc w:val="both"/>
      </w:pPr>
    </w:p>
    <w:p w14:paraId="332057DD" w14:textId="77777777" w:rsidR="00DE4D5C" w:rsidRDefault="00DE4D5C" w:rsidP="00DE4D5C">
      <w:pPr>
        <w:pStyle w:val="ListParagraph"/>
        <w:tabs>
          <w:tab w:val="left" w:pos="360"/>
        </w:tabs>
        <w:ind w:left="360"/>
        <w:jc w:val="both"/>
        <w:rPr>
          <w:b/>
        </w:rPr>
      </w:pPr>
      <w:r>
        <w:rPr>
          <w:b/>
        </w:rPr>
        <w:t xml:space="preserve">Components: </w:t>
      </w:r>
    </w:p>
    <w:p w14:paraId="7AD77D8B" w14:textId="77777777" w:rsidR="00DE4D5C" w:rsidRPr="00C54E92" w:rsidRDefault="00DE4D5C" w:rsidP="00DE4D5C">
      <w:pPr>
        <w:pStyle w:val="ListParagraph"/>
        <w:numPr>
          <w:ilvl w:val="0"/>
          <w:numId w:val="3"/>
        </w:numPr>
        <w:tabs>
          <w:tab w:val="left" w:pos="360"/>
        </w:tabs>
        <w:ind w:left="720"/>
        <w:jc w:val="both"/>
        <w:rPr>
          <w:b/>
        </w:rPr>
      </w:pPr>
      <w:r>
        <w:rPr>
          <w:b/>
        </w:rPr>
        <w:t xml:space="preserve">Menu Strip </w:t>
      </w:r>
      <w:r>
        <w:t>for the main menu</w:t>
      </w:r>
    </w:p>
    <w:p w14:paraId="37F8298B" w14:textId="77777777" w:rsidR="00DE4D5C" w:rsidRPr="00EA5993" w:rsidRDefault="00DE4D5C" w:rsidP="00DE4D5C">
      <w:pPr>
        <w:pStyle w:val="ListParagraph"/>
        <w:numPr>
          <w:ilvl w:val="0"/>
          <w:numId w:val="3"/>
        </w:numPr>
        <w:tabs>
          <w:tab w:val="left" w:pos="360"/>
        </w:tabs>
        <w:ind w:left="720"/>
        <w:jc w:val="both"/>
        <w:rPr>
          <w:b/>
        </w:rPr>
      </w:pPr>
      <w:r>
        <w:rPr>
          <w:b/>
          <w:lang w:val="id-ID"/>
        </w:rPr>
        <w:t xml:space="preserve">Tool Strip </w:t>
      </w:r>
      <w:r>
        <w:rPr>
          <w:lang w:val="id-ID"/>
        </w:rPr>
        <w:t xml:space="preserve">for </w:t>
      </w:r>
      <w:r w:rsidRPr="00EA5993">
        <w:rPr>
          <w:b/>
          <w:lang w:val="id-ID"/>
        </w:rPr>
        <w:t>Profile</w:t>
      </w:r>
      <w:r>
        <w:rPr>
          <w:lang w:val="id-ID"/>
        </w:rPr>
        <w:t xml:space="preserve">, </w:t>
      </w:r>
      <w:r w:rsidRPr="00EA5993">
        <w:rPr>
          <w:b/>
          <w:lang w:val="id-ID"/>
        </w:rPr>
        <w:t>Transaction</w:t>
      </w:r>
      <w:r>
        <w:rPr>
          <w:lang w:val="id-ID"/>
        </w:rPr>
        <w:t xml:space="preserve">, and </w:t>
      </w:r>
      <w:r w:rsidRPr="00EA5993">
        <w:rPr>
          <w:b/>
          <w:lang w:val="id-ID"/>
        </w:rPr>
        <w:t>Computer</w:t>
      </w:r>
    </w:p>
    <w:p w14:paraId="465E90A3" w14:textId="77777777" w:rsidR="00DE4D5C" w:rsidRDefault="00DE4D5C" w:rsidP="00DE4D5C">
      <w:pPr>
        <w:tabs>
          <w:tab w:val="left" w:pos="360"/>
        </w:tabs>
        <w:ind w:left="360"/>
        <w:jc w:val="both"/>
        <w:rPr>
          <w:b/>
        </w:rPr>
      </w:pPr>
    </w:p>
    <w:p w14:paraId="34DFA092" w14:textId="77777777" w:rsidR="00DE4D5C" w:rsidRDefault="00DE4D5C" w:rsidP="00DE4D5C">
      <w:pPr>
        <w:tabs>
          <w:tab w:val="left" w:pos="360"/>
        </w:tabs>
        <w:jc w:val="both"/>
        <w:rPr>
          <w:b/>
        </w:rPr>
      </w:pPr>
      <w:r>
        <w:rPr>
          <w:b/>
        </w:rPr>
        <w:tab/>
        <w:t xml:space="preserve">Main menu: </w:t>
      </w:r>
    </w:p>
    <w:p w14:paraId="021FD556" w14:textId="77777777" w:rsidR="00DE4D5C" w:rsidRDefault="00DE4D5C" w:rsidP="00DE4D5C">
      <w:pPr>
        <w:pStyle w:val="ListParagraph"/>
        <w:numPr>
          <w:ilvl w:val="0"/>
          <w:numId w:val="3"/>
        </w:numPr>
        <w:tabs>
          <w:tab w:val="left" w:pos="360"/>
        </w:tabs>
        <w:ind w:left="720"/>
        <w:jc w:val="both"/>
        <w:rPr>
          <w:b/>
        </w:rPr>
      </w:pPr>
      <w:r>
        <w:rPr>
          <w:b/>
          <w:lang w:val="id-ID"/>
        </w:rPr>
        <w:t>Profile</w:t>
      </w:r>
    </w:p>
    <w:p w14:paraId="1A4804FC" w14:textId="77777777" w:rsidR="00DE4D5C" w:rsidRPr="00B669AB" w:rsidRDefault="00DE4D5C" w:rsidP="00DE4D5C">
      <w:pPr>
        <w:pStyle w:val="ListParagraph"/>
        <w:numPr>
          <w:ilvl w:val="0"/>
          <w:numId w:val="8"/>
        </w:numPr>
        <w:tabs>
          <w:tab w:val="left" w:pos="360"/>
        </w:tabs>
        <w:jc w:val="both"/>
        <w:rPr>
          <w:b/>
        </w:rPr>
      </w:pPr>
      <w:r>
        <w:rPr>
          <w:b/>
          <w:lang w:val="id-ID"/>
        </w:rPr>
        <w:t>My Profile</w:t>
      </w:r>
      <w:r>
        <w:rPr>
          <w:b/>
        </w:rPr>
        <w:tab/>
      </w:r>
      <w:r>
        <w:rPr>
          <w:b/>
        </w:rPr>
        <w:tab/>
        <w:t>=&gt;</w:t>
      </w:r>
      <w:r>
        <w:rPr>
          <w:b/>
        </w:rPr>
        <w:tab/>
      </w:r>
      <w:r>
        <w:rPr>
          <w:lang w:val="id-ID"/>
        </w:rPr>
        <w:t xml:space="preserve">Show </w:t>
      </w:r>
      <w:r w:rsidRPr="00B669AB">
        <w:rPr>
          <w:b/>
          <w:lang w:val="id-ID"/>
        </w:rPr>
        <w:t>Profile Form</w:t>
      </w:r>
    </w:p>
    <w:p w14:paraId="57F3E8A0" w14:textId="77777777" w:rsidR="00DE4D5C" w:rsidRPr="00B669AB" w:rsidRDefault="00DE4D5C" w:rsidP="00DE4D5C">
      <w:pPr>
        <w:pStyle w:val="ListParagraph"/>
        <w:numPr>
          <w:ilvl w:val="0"/>
          <w:numId w:val="8"/>
        </w:numPr>
        <w:tabs>
          <w:tab w:val="left" w:pos="360"/>
        </w:tabs>
        <w:jc w:val="both"/>
        <w:rPr>
          <w:b/>
        </w:rPr>
      </w:pPr>
      <w:proofErr w:type="gramStart"/>
      <w:r>
        <w:rPr>
          <w:b/>
        </w:rPr>
        <w:t xml:space="preserve">Logout  </w:t>
      </w:r>
      <w:r>
        <w:rPr>
          <w:b/>
        </w:rPr>
        <w:tab/>
      </w:r>
      <w:proofErr w:type="gramEnd"/>
      <w:r>
        <w:rPr>
          <w:b/>
        </w:rPr>
        <w:tab/>
      </w:r>
      <w:r>
        <w:rPr>
          <w:b/>
        </w:rPr>
        <w:tab/>
        <w:t>=&gt;</w:t>
      </w:r>
      <w:r>
        <w:rPr>
          <w:b/>
        </w:rPr>
        <w:tab/>
      </w:r>
      <w:r>
        <w:t xml:space="preserve">Log out and go back to </w:t>
      </w:r>
      <w:r w:rsidRPr="00C77001">
        <w:rPr>
          <w:b/>
        </w:rPr>
        <w:t>Login Form</w:t>
      </w:r>
    </w:p>
    <w:p w14:paraId="433031FE" w14:textId="77777777" w:rsidR="00DE4D5C" w:rsidRDefault="00DE4D5C" w:rsidP="00DE4D5C">
      <w:pPr>
        <w:pStyle w:val="ListParagraph"/>
        <w:numPr>
          <w:ilvl w:val="0"/>
          <w:numId w:val="3"/>
        </w:numPr>
        <w:tabs>
          <w:tab w:val="left" w:pos="360"/>
        </w:tabs>
        <w:ind w:left="720"/>
        <w:jc w:val="both"/>
        <w:rPr>
          <w:b/>
        </w:rPr>
      </w:pPr>
      <w:r>
        <w:rPr>
          <w:b/>
          <w:lang w:val="id-ID"/>
        </w:rPr>
        <w:t>Transaction</w:t>
      </w:r>
    </w:p>
    <w:p w14:paraId="2AFABE62" w14:textId="77777777" w:rsidR="00DE4D5C" w:rsidRPr="008F2B63" w:rsidRDefault="00DE4D5C" w:rsidP="00DE4D5C">
      <w:pPr>
        <w:pStyle w:val="ListParagraph"/>
        <w:numPr>
          <w:ilvl w:val="0"/>
          <w:numId w:val="9"/>
        </w:numPr>
        <w:tabs>
          <w:tab w:val="left" w:pos="360"/>
        </w:tabs>
        <w:jc w:val="both"/>
        <w:rPr>
          <w:b/>
        </w:rPr>
      </w:pPr>
      <w:r>
        <w:rPr>
          <w:b/>
          <w:lang w:val="id-ID"/>
        </w:rPr>
        <w:t>New Booking</w:t>
      </w:r>
      <w:r>
        <w:rPr>
          <w:b/>
        </w:rPr>
        <w:tab/>
      </w:r>
      <w:r>
        <w:rPr>
          <w:b/>
        </w:rPr>
        <w:tab/>
        <w:t>=&gt;</w:t>
      </w:r>
      <w:r>
        <w:rPr>
          <w:b/>
        </w:rPr>
        <w:tab/>
      </w:r>
      <w:r>
        <w:t xml:space="preserve">Show </w:t>
      </w:r>
      <w:r>
        <w:rPr>
          <w:b/>
          <w:lang w:val="id-ID"/>
        </w:rPr>
        <w:t xml:space="preserve">Booking </w:t>
      </w:r>
      <w:r w:rsidRPr="00D904C9">
        <w:rPr>
          <w:b/>
        </w:rPr>
        <w:t>Form</w:t>
      </w:r>
    </w:p>
    <w:p w14:paraId="706678A9" w14:textId="77777777" w:rsidR="00DE4D5C" w:rsidRPr="008F2B63" w:rsidRDefault="00DE4D5C" w:rsidP="00DE4D5C">
      <w:pPr>
        <w:pStyle w:val="ListParagraph"/>
        <w:numPr>
          <w:ilvl w:val="0"/>
          <w:numId w:val="9"/>
        </w:numPr>
        <w:tabs>
          <w:tab w:val="left" w:pos="360"/>
        </w:tabs>
        <w:jc w:val="both"/>
        <w:rPr>
          <w:b/>
        </w:rPr>
      </w:pPr>
      <w:r>
        <w:rPr>
          <w:b/>
          <w:lang w:val="id-ID"/>
        </w:rPr>
        <w:t>Booking History</w:t>
      </w:r>
      <w:r>
        <w:rPr>
          <w:b/>
        </w:rPr>
        <w:tab/>
      </w:r>
      <w:r>
        <w:rPr>
          <w:b/>
        </w:rPr>
        <w:tab/>
        <w:t>=&gt;</w:t>
      </w:r>
      <w:r>
        <w:rPr>
          <w:b/>
        </w:rPr>
        <w:tab/>
      </w:r>
      <w:r>
        <w:t xml:space="preserve">Show </w:t>
      </w:r>
      <w:r>
        <w:rPr>
          <w:b/>
          <w:lang w:val="id-ID"/>
        </w:rPr>
        <w:t>History</w:t>
      </w:r>
      <w:r w:rsidRPr="00D904C9">
        <w:rPr>
          <w:b/>
        </w:rPr>
        <w:t xml:space="preserve"> Form</w:t>
      </w:r>
    </w:p>
    <w:p w14:paraId="262FDB0A" w14:textId="77777777" w:rsidR="00DE4D5C" w:rsidRDefault="00DE4D5C" w:rsidP="00DE4D5C">
      <w:pPr>
        <w:pStyle w:val="ListParagraph"/>
        <w:numPr>
          <w:ilvl w:val="0"/>
          <w:numId w:val="3"/>
        </w:numPr>
        <w:tabs>
          <w:tab w:val="left" w:pos="360"/>
        </w:tabs>
        <w:ind w:left="720"/>
        <w:jc w:val="both"/>
        <w:rPr>
          <w:b/>
        </w:rPr>
      </w:pPr>
      <w:r>
        <w:rPr>
          <w:b/>
          <w:lang w:val="id-ID"/>
        </w:rPr>
        <w:t>Computer</w:t>
      </w:r>
    </w:p>
    <w:p w14:paraId="14F2DAFD" w14:textId="77777777" w:rsidR="00DE4D5C" w:rsidRPr="00C54E92" w:rsidRDefault="00DE4D5C" w:rsidP="00DE4D5C">
      <w:pPr>
        <w:pStyle w:val="ListParagraph"/>
        <w:numPr>
          <w:ilvl w:val="0"/>
          <w:numId w:val="10"/>
        </w:numPr>
        <w:tabs>
          <w:tab w:val="left" w:pos="360"/>
          <w:tab w:val="left" w:pos="990"/>
        </w:tabs>
        <w:jc w:val="both"/>
        <w:rPr>
          <w:b/>
        </w:rPr>
      </w:pPr>
      <w:r>
        <w:rPr>
          <w:b/>
          <w:lang w:val="id-ID"/>
        </w:rPr>
        <w:t>Control Computer</w:t>
      </w:r>
      <w:r>
        <w:rPr>
          <w:b/>
        </w:rPr>
        <w:tab/>
        <w:t>=&gt;</w:t>
      </w:r>
      <w:r>
        <w:rPr>
          <w:b/>
        </w:rPr>
        <w:tab/>
      </w:r>
      <w:r>
        <w:t xml:space="preserve">Show </w:t>
      </w:r>
      <w:r>
        <w:rPr>
          <w:b/>
          <w:lang w:val="id-ID"/>
        </w:rPr>
        <w:t>Control</w:t>
      </w:r>
      <w:r w:rsidRPr="00A7548F">
        <w:rPr>
          <w:b/>
        </w:rPr>
        <w:t xml:space="preserve"> Form</w:t>
      </w:r>
    </w:p>
    <w:p w14:paraId="43C7D2E8" w14:textId="77777777" w:rsidR="00DE4D5C" w:rsidRDefault="00DE4D5C" w:rsidP="00DE4D5C">
      <w:pPr>
        <w:tabs>
          <w:tab w:val="left" w:pos="360"/>
          <w:tab w:val="left" w:pos="990"/>
        </w:tabs>
        <w:jc w:val="both"/>
        <w:rPr>
          <w:b/>
        </w:rPr>
      </w:pPr>
      <w:r>
        <w:tab/>
      </w:r>
      <w:r>
        <w:rPr>
          <w:b/>
        </w:rPr>
        <w:t>Description:</w:t>
      </w:r>
    </w:p>
    <w:p w14:paraId="63F2F48E" w14:textId="77777777" w:rsidR="00DE4D5C" w:rsidRPr="006B7A7D" w:rsidRDefault="00DE4D5C" w:rsidP="00DE4D5C">
      <w:pPr>
        <w:pStyle w:val="ListParagraph"/>
        <w:numPr>
          <w:ilvl w:val="0"/>
          <w:numId w:val="3"/>
        </w:numPr>
        <w:tabs>
          <w:tab w:val="left" w:pos="360"/>
          <w:tab w:val="left" w:pos="990"/>
        </w:tabs>
        <w:ind w:left="720"/>
        <w:jc w:val="both"/>
        <w:rPr>
          <w:b/>
        </w:rPr>
      </w:pPr>
      <w:r>
        <w:t xml:space="preserve">For </w:t>
      </w:r>
      <w:r w:rsidRPr="00907660">
        <w:rPr>
          <w:b/>
        </w:rPr>
        <w:t>admin</w:t>
      </w:r>
      <w:r>
        <w:t xml:space="preserve">, </w:t>
      </w:r>
      <w:r>
        <w:rPr>
          <w:lang w:val="id-ID"/>
        </w:rPr>
        <w:t>can access all form except Profile form (Hide the profile tool strip).</w:t>
      </w:r>
    </w:p>
    <w:p w14:paraId="7A9CE976" w14:textId="77777777" w:rsidR="00DE4D5C" w:rsidRPr="00CB54DA" w:rsidRDefault="00DE4D5C" w:rsidP="00DE4D5C">
      <w:pPr>
        <w:pStyle w:val="ListParagraph"/>
        <w:numPr>
          <w:ilvl w:val="0"/>
          <w:numId w:val="3"/>
        </w:numPr>
        <w:tabs>
          <w:tab w:val="left" w:pos="360"/>
          <w:tab w:val="left" w:pos="990"/>
        </w:tabs>
        <w:ind w:left="720"/>
        <w:jc w:val="both"/>
        <w:rPr>
          <w:b/>
        </w:rPr>
      </w:pPr>
      <w:r>
        <w:t xml:space="preserve">For </w:t>
      </w:r>
      <w:r w:rsidRPr="00907660">
        <w:rPr>
          <w:b/>
        </w:rPr>
        <w:t>user</w:t>
      </w:r>
      <w:r>
        <w:t xml:space="preserve">, </w:t>
      </w:r>
      <w:r>
        <w:rPr>
          <w:lang w:val="id-ID"/>
        </w:rPr>
        <w:t>can access all form except Control form (Hide the control tool strip).</w:t>
      </w:r>
    </w:p>
    <w:p w14:paraId="70B55A10" w14:textId="77777777" w:rsidR="00DE4D5C" w:rsidRPr="00636F1C" w:rsidRDefault="00DE4D5C" w:rsidP="00DE4D5C">
      <w:pPr>
        <w:tabs>
          <w:tab w:val="left" w:pos="360"/>
          <w:tab w:val="left" w:pos="990"/>
        </w:tabs>
        <w:jc w:val="both"/>
        <w:rPr>
          <w:b/>
        </w:rPr>
      </w:pPr>
    </w:p>
    <w:p w14:paraId="784CFDF0" w14:textId="77777777" w:rsidR="00DE4D5C" w:rsidRDefault="00DE4D5C" w:rsidP="00DE4D5C">
      <w:pPr>
        <w:pStyle w:val="ListParagraph"/>
        <w:tabs>
          <w:tab w:val="left" w:pos="360"/>
          <w:tab w:val="left" w:pos="990"/>
        </w:tabs>
        <w:jc w:val="both"/>
        <w:rPr>
          <w:b/>
        </w:rPr>
      </w:pPr>
    </w:p>
    <w:p w14:paraId="0DFB7350" w14:textId="77777777" w:rsidR="00957A03" w:rsidRDefault="00957A03" w:rsidP="00DE4D5C">
      <w:pPr>
        <w:pStyle w:val="ListParagraph"/>
        <w:tabs>
          <w:tab w:val="left" w:pos="360"/>
          <w:tab w:val="left" w:pos="990"/>
        </w:tabs>
        <w:jc w:val="both"/>
        <w:rPr>
          <w:b/>
        </w:rPr>
      </w:pPr>
    </w:p>
    <w:p w14:paraId="02837C0A" w14:textId="77777777" w:rsidR="00957A03" w:rsidRDefault="00957A03" w:rsidP="00DE4D5C">
      <w:pPr>
        <w:pStyle w:val="ListParagraph"/>
        <w:tabs>
          <w:tab w:val="left" w:pos="360"/>
          <w:tab w:val="left" w:pos="990"/>
        </w:tabs>
        <w:jc w:val="both"/>
        <w:rPr>
          <w:b/>
        </w:rPr>
      </w:pPr>
    </w:p>
    <w:p w14:paraId="093A330C" w14:textId="77777777" w:rsidR="00957A03" w:rsidRDefault="00957A03" w:rsidP="00DE4D5C">
      <w:pPr>
        <w:pStyle w:val="ListParagraph"/>
        <w:tabs>
          <w:tab w:val="left" w:pos="360"/>
          <w:tab w:val="left" w:pos="990"/>
        </w:tabs>
        <w:jc w:val="both"/>
        <w:rPr>
          <w:b/>
        </w:rPr>
      </w:pPr>
    </w:p>
    <w:p w14:paraId="18C51BAC" w14:textId="77777777" w:rsidR="00957A03" w:rsidRDefault="00957A03" w:rsidP="00DE4D5C">
      <w:pPr>
        <w:pStyle w:val="ListParagraph"/>
        <w:tabs>
          <w:tab w:val="left" w:pos="360"/>
          <w:tab w:val="left" w:pos="990"/>
        </w:tabs>
        <w:jc w:val="both"/>
        <w:rPr>
          <w:b/>
        </w:rPr>
      </w:pPr>
    </w:p>
    <w:p w14:paraId="2F47315E" w14:textId="77777777" w:rsidR="00957A03" w:rsidRPr="00957A03" w:rsidRDefault="00957A03" w:rsidP="00957A03">
      <w:pPr>
        <w:tabs>
          <w:tab w:val="left" w:pos="360"/>
          <w:tab w:val="left" w:pos="990"/>
        </w:tabs>
        <w:jc w:val="both"/>
        <w:rPr>
          <w:b/>
        </w:rPr>
      </w:pPr>
    </w:p>
    <w:p w14:paraId="3CB6D035" w14:textId="77777777" w:rsidR="00DE4D5C" w:rsidRDefault="00DE4D5C" w:rsidP="00DE4D5C">
      <w:pPr>
        <w:pStyle w:val="ListParagraph"/>
        <w:numPr>
          <w:ilvl w:val="0"/>
          <w:numId w:val="45"/>
        </w:numPr>
        <w:tabs>
          <w:tab w:val="clear" w:pos="2880"/>
          <w:tab w:val="num" w:pos="284"/>
          <w:tab w:val="left" w:pos="990"/>
          <w:tab w:val="left" w:pos="2970"/>
        </w:tabs>
        <w:ind w:hanging="2880"/>
        <w:rPr>
          <w:b/>
        </w:rPr>
      </w:pPr>
      <w:r>
        <w:rPr>
          <w:b/>
          <w:lang w:val="id-ID"/>
        </w:rPr>
        <w:t>Profile</w:t>
      </w:r>
      <w:r>
        <w:rPr>
          <w:b/>
        </w:rPr>
        <w:t xml:space="preserve"> Form</w:t>
      </w:r>
    </w:p>
    <w:p w14:paraId="4C5E4A02" w14:textId="77777777" w:rsidR="00DE4D5C" w:rsidRDefault="00DE4D5C" w:rsidP="00DE4D5C">
      <w:pPr>
        <w:tabs>
          <w:tab w:val="left" w:pos="990"/>
        </w:tabs>
      </w:pPr>
      <w:r>
        <w:t xml:space="preserve">      </w:t>
      </w:r>
      <w:r>
        <w:rPr>
          <w:noProof/>
          <w:lang w:eastAsia="en-US"/>
        </w:rPr>
        <w:drawing>
          <wp:inline distT="0" distB="0" distL="0" distR="0" wp14:anchorId="38B2626E" wp14:editId="2E76E948">
            <wp:extent cx="4572000" cy="3161002"/>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tretch>
                      <a:fillRect/>
                    </a:stretch>
                  </pic:blipFill>
                  <pic:spPr bwMode="auto">
                    <a:xfrm>
                      <a:off x="0" y="0"/>
                      <a:ext cx="4572000" cy="3161002"/>
                    </a:xfrm>
                    <a:prstGeom prst="rect">
                      <a:avLst/>
                    </a:prstGeom>
                    <a:noFill/>
                    <a:ln w="9525">
                      <a:noFill/>
                      <a:miter lim="800000"/>
                      <a:headEnd/>
                      <a:tailEnd/>
                    </a:ln>
                  </pic:spPr>
                </pic:pic>
              </a:graphicData>
            </a:graphic>
          </wp:inline>
        </w:drawing>
      </w:r>
    </w:p>
    <w:p w14:paraId="584A16E0" w14:textId="77777777" w:rsidR="00DE4D5C" w:rsidRPr="000A00A2" w:rsidRDefault="00DE4D5C" w:rsidP="00DE4D5C">
      <w:pPr>
        <w:tabs>
          <w:tab w:val="left" w:pos="990"/>
        </w:tabs>
        <w:rPr>
          <w:lang w:val="id-ID"/>
        </w:rPr>
      </w:pPr>
    </w:p>
    <w:p w14:paraId="2D5C7BA6" w14:textId="77777777" w:rsidR="00DE4D5C" w:rsidRDefault="00DE4D5C" w:rsidP="00DE4D5C">
      <w:pPr>
        <w:tabs>
          <w:tab w:val="left" w:pos="990"/>
        </w:tabs>
      </w:pPr>
      <w:r>
        <w:tab/>
      </w:r>
    </w:p>
    <w:p w14:paraId="500054D6" w14:textId="77777777" w:rsidR="00DE4D5C" w:rsidRDefault="00DE4D5C" w:rsidP="00DE4D5C">
      <w:pPr>
        <w:tabs>
          <w:tab w:val="left" w:pos="360"/>
        </w:tabs>
        <w:ind w:left="360"/>
        <w:jc w:val="both"/>
        <w:rPr>
          <w:b/>
        </w:rPr>
      </w:pPr>
      <w:r>
        <w:rPr>
          <w:b/>
        </w:rPr>
        <w:t xml:space="preserve">Components: </w:t>
      </w:r>
    </w:p>
    <w:p w14:paraId="37C38529" w14:textId="77777777" w:rsidR="00DE4D5C" w:rsidRDefault="00DE4D5C" w:rsidP="00DE4D5C">
      <w:pPr>
        <w:pStyle w:val="ListParagraph"/>
        <w:numPr>
          <w:ilvl w:val="0"/>
          <w:numId w:val="3"/>
        </w:numPr>
        <w:tabs>
          <w:tab w:val="left" w:pos="990"/>
        </w:tabs>
        <w:ind w:left="720" w:hanging="270"/>
        <w:jc w:val="both"/>
        <w:rPr>
          <w:b/>
        </w:rPr>
      </w:pPr>
      <w:proofErr w:type="spellStart"/>
      <w:r>
        <w:rPr>
          <w:b/>
        </w:rPr>
        <w:t>GroupBox</w:t>
      </w:r>
      <w:proofErr w:type="spellEnd"/>
      <w:r>
        <w:rPr>
          <w:b/>
        </w:rPr>
        <w:t xml:space="preserve"> </w:t>
      </w:r>
      <w:r>
        <w:t xml:space="preserve">for </w:t>
      </w:r>
      <w:r w:rsidRPr="003904B2">
        <w:rPr>
          <w:lang w:val="id-ID"/>
        </w:rPr>
        <w:t>Detail</w:t>
      </w:r>
      <w:r>
        <w:rPr>
          <w:lang w:val="id-ID"/>
        </w:rPr>
        <w:t>.</w:t>
      </w:r>
    </w:p>
    <w:p w14:paraId="62D8538E" w14:textId="77777777" w:rsidR="00DE4D5C" w:rsidRPr="00B35372" w:rsidRDefault="00DE4D5C" w:rsidP="00DE4D5C">
      <w:pPr>
        <w:pStyle w:val="ListParagraph"/>
        <w:numPr>
          <w:ilvl w:val="0"/>
          <w:numId w:val="3"/>
        </w:numPr>
        <w:tabs>
          <w:tab w:val="left" w:pos="990"/>
        </w:tabs>
        <w:ind w:left="720" w:hanging="270"/>
        <w:jc w:val="both"/>
        <w:rPr>
          <w:b/>
        </w:rPr>
      </w:pPr>
      <w:r>
        <w:rPr>
          <w:b/>
        </w:rPr>
        <w:t>Button</w:t>
      </w:r>
      <w:r>
        <w:t xml:space="preserve"> for </w:t>
      </w:r>
      <w:r>
        <w:rPr>
          <w:lang w:val="id-ID"/>
        </w:rPr>
        <w:t>Update and Exit.</w:t>
      </w:r>
    </w:p>
    <w:p w14:paraId="200A4A60" w14:textId="77777777" w:rsidR="00DE4D5C" w:rsidRPr="00B35372" w:rsidRDefault="00DE4D5C" w:rsidP="00DE4D5C">
      <w:pPr>
        <w:pStyle w:val="ListParagraph"/>
        <w:numPr>
          <w:ilvl w:val="0"/>
          <w:numId w:val="3"/>
        </w:numPr>
        <w:tabs>
          <w:tab w:val="left" w:pos="990"/>
        </w:tabs>
        <w:ind w:left="720" w:hanging="270"/>
        <w:jc w:val="both"/>
        <w:rPr>
          <w:b/>
        </w:rPr>
      </w:pPr>
      <w:r>
        <w:rPr>
          <w:b/>
        </w:rPr>
        <w:t xml:space="preserve">Label </w:t>
      </w:r>
      <w:r>
        <w:t xml:space="preserve">for </w:t>
      </w:r>
      <w:r>
        <w:rPr>
          <w:lang w:val="id-ID"/>
        </w:rPr>
        <w:t>Title, Userid, Name, Password, Credit Card Number, Bank Name, and Bank Account Number.</w:t>
      </w:r>
    </w:p>
    <w:p w14:paraId="45D40BE8" w14:textId="77777777" w:rsidR="00DE4D5C" w:rsidRPr="000A00A2" w:rsidRDefault="00DE4D5C" w:rsidP="00DE4D5C">
      <w:pPr>
        <w:pStyle w:val="ListParagraph"/>
        <w:numPr>
          <w:ilvl w:val="0"/>
          <w:numId w:val="3"/>
        </w:numPr>
        <w:tabs>
          <w:tab w:val="left" w:pos="990"/>
        </w:tabs>
        <w:ind w:left="720" w:hanging="270"/>
        <w:jc w:val="both"/>
        <w:rPr>
          <w:b/>
        </w:rPr>
      </w:pPr>
      <w:r>
        <w:rPr>
          <w:b/>
        </w:rPr>
        <w:t xml:space="preserve">Textbox </w:t>
      </w:r>
      <w:r>
        <w:t xml:space="preserve">for </w:t>
      </w:r>
      <w:r>
        <w:rPr>
          <w:lang w:val="id-ID"/>
        </w:rPr>
        <w:t>Userid, Name, Password, Credit Card Number, and Bank Account Number.</w:t>
      </w:r>
    </w:p>
    <w:p w14:paraId="72D9A49C" w14:textId="77777777" w:rsidR="00DE4D5C" w:rsidRPr="000A00A2" w:rsidRDefault="00DE4D5C" w:rsidP="00DE4D5C">
      <w:pPr>
        <w:pStyle w:val="ListParagraph"/>
        <w:numPr>
          <w:ilvl w:val="0"/>
          <w:numId w:val="3"/>
        </w:numPr>
        <w:tabs>
          <w:tab w:val="left" w:pos="990"/>
        </w:tabs>
        <w:ind w:left="720" w:hanging="270"/>
        <w:jc w:val="both"/>
        <w:rPr>
          <w:b/>
        </w:rPr>
      </w:pPr>
      <w:r w:rsidRPr="000A00A2">
        <w:rPr>
          <w:b/>
          <w:lang w:val="id-ID"/>
        </w:rPr>
        <w:t>ComboBox</w:t>
      </w:r>
      <w:r>
        <w:rPr>
          <w:b/>
          <w:lang w:val="id-ID"/>
        </w:rPr>
        <w:t xml:space="preserve"> </w:t>
      </w:r>
      <w:r w:rsidRPr="000A00A2">
        <w:rPr>
          <w:lang w:val="id-ID"/>
        </w:rPr>
        <w:t>for Bank name</w:t>
      </w:r>
      <w:r>
        <w:rPr>
          <w:lang w:val="id-ID"/>
        </w:rPr>
        <w:t>.</w:t>
      </w:r>
    </w:p>
    <w:p w14:paraId="228CF301" w14:textId="77777777" w:rsidR="00DE4D5C" w:rsidRPr="00B35372" w:rsidRDefault="00DE4D5C" w:rsidP="00DE4D5C">
      <w:pPr>
        <w:pStyle w:val="ListParagraph"/>
        <w:numPr>
          <w:ilvl w:val="0"/>
          <w:numId w:val="3"/>
        </w:numPr>
        <w:tabs>
          <w:tab w:val="left" w:pos="990"/>
        </w:tabs>
        <w:ind w:left="720" w:hanging="270"/>
        <w:jc w:val="both"/>
        <w:rPr>
          <w:b/>
        </w:rPr>
      </w:pPr>
      <w:proofErr w:type="spellStart"/>
      <w:r>
        <w:rPr>
          <w:b/>
        </w:rPr>
        <w:t>PictureBox</w:t>
      </w:r>
      <w:proofErr w:type="spellEnd"/>
      <w:r>
        <w:rPr>
          <w:b/>
        </w:rPr>
        <w:t xml:space="preserve"> </w:t>
      </w:r>
      <w:r>
        <w:t>for Image</w:t>
      </w:r>
      <w:r>
        <w:rPr>
          <w:lang w:val="id-ID"/>
        </w:rPr>
        <w:t>.</w:t>
      </w:r>
    </w:p>
    <w:p w14:paraId="14532A6F" w14:textId="77777777" w:rsidR="00DE4D5C" w:rsidRDefault="00DE4D5C" w:rsidP="00DE4D5C">
      <w:pPr>
        <w:tabs>
          <w:tab w:val="left" w:pos="990"/>
        </w:tabs>
        <w:jc w:val="both"/>
        <w:rPr>
          <w:b/>
        </w:rPr>
      </w:pPr>
    </w:p>
    <w:p w14:paraId="558F9939" w14:textId="77777777" w:rsidR="00DE4D5C" w:rsidRDefault="00DE4D5C" w:rsidP="00DE4D5C">
      <w:pPr>
        <w:tabs>
          <w:tab w:val="left" w:pos="990"/>
        </w:tabs>
        <w:ind w:left="360"/>
        <w:jc w:val="both"/>
        <w:rPr>
          <w:b/>
        </w:rPr>
      </w:pPr>
      <w:r>
        <w:rPr>
          <w:b/>
        </w:rPr>
        <w:t>Description:</w:t>
      </w:r>
    </w:p>
    <w:p w14:paraId="00F602B1" w14:textId="77777777" w:rsidR="00DE4D5C" w:rsidRDefault="00DE4D5C" w:rsidP="00DE4D5C">
      <w:pPr>
        <w:pStyle w:val="ListParagraph"/>
        <w:numPr>
          <w:ilvl w:val="0"/>
          <w:numId w:val="3"/>
        </w:numPr>
        <w:tabs>
          <w:tab w:val="left" w:pos="990"/>
        </w:tabs>
        <w:ind w:left="720"/>
        <w:jc w:val="both"/>
        <w:rPr>
          <w:b/>
        </w:rPr>
      </w:pPr>
      <w:r>
        <w:t xml:space="preserve">Show all data </w:t>
      </w:r>
      <w:r>
        <w:rPr>
          <w:lang w:val="id-ID"/>
        </w:rPr>
        <w:t>about the user into correct textbox except the password</w:t>
      </w:r>
      <w:r w:rsidRPr="00164A0D">
        <w:t>.</w:t>
      </w:r>
    </w:p>
    <w:p w14:paraId="78D1F1C0" w14:textId="77777777" w:rsidR="00DE4D5C" w:rsidRPr="008A5CCF" w:rsidRDefault="00DE4D5C" w:rsidP="00DE4D5C">
      <w:pPr>
        <w:pStyle w:val="ListParagraph"/>
        <w:numPr>
          <w:ilvl w:val="0"/>
          <w:numId w:val="3"/>
        </w:numPr>
        <w:tabs>
          <w:tab w:val="left" w:pos="990"/>
        </w:tabs>
        <w:ind w:left="720"/>
        <w:jc w:val="both"/>
        <w:rPr>
          <w:b/>
        </w:rPr>
      </w:pPr>
      <w:r>
        <w:t xml:space="preserve">If </w:t>
      </w:r>
      <w:r>
        <w:rPr>
          <w:lang w:val="id-ID"/>
        </w:rPr>
        <w:t>Update</w:t>
      </w:r>
      <w:r>
        <w:t xml:space="preserve"> Button is clicked, then </w:t>
      </w:r>
      <w:proofErr w:type="gramStart"/>
      <w:r>
        <w:t>validate :</w:t>
      </w:r>
      <w:proofErr w:type="gramEnd"/>
      <w:r>
        <w:t xml:space="preserve"> </w:t>
      </w:r>
    </w:p>
    <w:p w14:paraId="29344E76" w14:textId="77777777" w:rsidR="00DE4D5C" w:rsidRPr="008A5CCF" w:rsidRDefault="00DE4D5C" w:rsidP="00DE4D5C">
      <w:pPr>
        <w:pStyle w:val="ListParagraph"/>
        <w:numPr>
          <w:ilvl w:val="0"/>
          <w:numId w:val="43"/>
        </w:numPr>
        <w:tabs>
          <w:tab w:val="left" w:pos="990"/>
        </w:tabs>
        <w:jc w:val="both"/>
        <w:rPr>
          <w:b/>
        </w:rPr>
      </w:pPr>
      <w:r>
        <w:t>If Name length is not between 6 and 16, then show error message “</w:t>
      </w:r>
      <w:r>
        <w:rPr>
          <w:b/>
        </w:rPr>
        <w:t>Usern</w:t>
      </w:r>
      <w:r w:rsidRPr="0086258C">
        <w:rPr>
          <w:b/>
        </w:rPr>
        <w:t>ame</w:t>
      </w:r>
      <w:r>
        <w:rPr>
          <w:b/>
        </w:rPr>
        <w:t xml:space="preserve"> length</w:t>
      </w:r>
      <w:r w:rsidRPr="0086258C">
        <w:rPr>
          <w:b/>
        </w:rPr>
        <w:t xml:space="preserve"> </w:t>
      </w:r>
      <w:r>
        <w:rPr>
          <w:b/>
        </w:rPr>
        <w:t>must be between 6 and 16</w:t>
      </w:r>
      <w:r>
        <w:t>”.</w:t>
      </w:r>
    </w:p>
    <w:p w14:paraId="56B2BFAF" w14:textId="77777777" w:rsidR="00DE4D5C" w:rsidRPr="00ED5E07" w:rsidRDefault="00DE4D5C" w:rsidP="00DE4D5C">
      <w:pPr>
        <w:pStyle w:val="ListParagraph"/>
        <w:numPr>
          <w:ilvl w:val="0"/>
          <w:numId w:val="43"/>
        </w:numPr>
        <w:tabs>
          <w:tab w:val="left" w:pos="990"/>
        </w:tabs>
        <w:jc w:val="both"/>
        <w:rPr>
          <w:b/>
        </w:rPr>
      </w:pPr>
      <w:r>
        <w:t>If Password length is not between 6 and 16, then show error message “</w:t>
      </w:r>
      <w:r>
        <w:rPr>
          <w:b/>
        </w:rPr>
        <w:t>Password length</w:t>
      </w:r>
      <w:r w:rsidRPr="0086258C">
        <w:rPr>
          <w:b/>
        </w:rPr>
        <w:t xml:space="preserve"> </w:t>
      </w:r>
      <w:r>
        <w:rPr>
          <w:b/>
        </w:rPr>
        <w:t>must be between 6 and 16</w:t>
      </w:r>
      <w:r>
        <w:t>”.</w:t>
      </w:r>
    </w:p>
    <w:p w14:paraId="22708CF8" w14:textId="77777777" w:rsidR="00DE4D5C" w:rsidRPr="008A5CCF" w:rsidRDefault="00DE4D5C" w:rsidP="00DE4D5C">
      <w:pPr>
        <w:pStyle w:val="ListParagraph"/>
        <w:numPr>
          <w:ilvl w:val="0"/>
          <w:numId w:val="43"/>
        </w:numPr>
        <w:tabs>
          <w:tab w:val="left" w:pos="990"/>
        </w:tabs>
        <w:jc w:val="both"/>
        <w:rPr>
          <w:b/>
        </w:rPr>
      </w:pPr>
      <w:r>
        <w:t>If Name is not alphanumeric, then show error message “</w:t>
      </w:r>
      <w:r>
        <w:rPr>
          <w:b/>
        </w:rPr>
        <w:t>Username</w:t>
      </w:r>
      <w:r w:rsidRPr="0086258C">
        <w:rPr>
          <w:b/>
        </w:rPr>
        <w:t xml:space="preserve"> </w:t>
      </w:r>
      <w:r>
        <w:rPr>
          <w:b/>
        </w:rPr>
        <w:t>must be alphanumeric</w:t>
      </w:r>
      <w:r>
        <w:t>”.</w:t>
      </w:r>
    </w:p>
    <w:p w14:paraId="52DCCB40" w14:textId="77777777" w:rsidR="00DE4D5C" w:rsidRPr="00D7266F" w:rsidRDefault="00DE4D5C" w:rsidP="00DE4D5C">
      <w:pPr>
        <w:pStyle w:val="ListParagraph"/>
        <w:numPr>
          <w:ilvl w:val="0"/>
          <w:numId w:val="43"/>
        </w:numPr>
        <w:tabs>
          <w:tab w:val="left" w:pos="990"/>
        </w:tabs>
        <w:jc w:val="both"/>
        <w:rPr>
          <w:b/>
        </w:rPr>
      </w:pPr>
      <w:r>
        <w:lastRenderedPageBreak/>
        <w:t xml:space="preserve">If Password is not alphanumeric and not contain capital and non-capital </w:t>
      </w:r>
      <w:proofErr w:type="gramStart"/>
      <w:r>
        <w:t>letter ,</w:t>
      </w:r>
      <w:proofErr w:type="gramEnd"/>
      <w:r>
        <w:t xml:space="preserve"> then show error message “</w:t>
      </w:r>
      <w:r>
        <w:rPr>
          <w:b/>
        </w:rPr>
        <w:t>Password must be alphanumeric and combine capital and non-capital letter</w:t>
      </w:r>
      <w:r>
        <w:t>”.</w:t>
      </w:r>
    </w:p>
    <w:p w14:paraId="7B6E4930" w14:textId="77777777" w:rsidR="00DE4D5C" w:rsidRPr="003812EA" w:rsidRDefault="00DE4D5C" w:rsidP="00DE4D5C">
      <w:pPr>
        <w:pStyle w:val="ListParagraph"/>
        <w:numPr>
          <w:ilvl w:val="0"/>
          <w:numId w:val="43"/>
        </w:numPr>
        <w:tabs>
          <w:tab w:val="left" w:pos="990"/>
        </w:tabs>
        <w:jc w:val="both"/>
        <w:rPr>
          <w:b/>
        </w:rPr>
      </w:pPr>
      <w:r>
        <w:t>If gender is not selected, then show error message “</w:t>
      </w:r>
      <w:r>
        <w:rPr>
          <w:b/>
        </w:rPr>
        <w:t>Select Gender</w:t>
      </w:r>
      <w:r>
        <w:t>”.</w:t>
      </w:r>
    </w:p>
    <w:p w14:paraId="50FAA8B4" w14:textId="77777777" w:rsidR="00DE4D5C" w:rsidRPr="006536C6" w:rsidRDefault="00DE4D5C" w:rsidP="00DE4D5C">
      <w:pPr>
        <w:pStyle w:val="ListParagraph"/>
        <w:numPr>
          <w:ilvl w:val="0"/>
          <w:numId w:val="43"/>
        </w:numPr>
        <w:tabs>
          <w:tab w:val="left" w:pos="990"/>
        </w:tabs>
        <w:jc w:val="both"/>
        <w:rPr>
          <w:b/>
        </w:rPr>
      </w:pPr>
      <w:r>
        <w:t>Credit Card Number must be 16 digits, otherwise show error message “</w:t>
      </w:r>
      <w:r>
        <w:rPr>
          <w:b/>
        </w:rPr>
        <w:t>Credit Card Number must be 16 digits</w:t>
      </w:r>
      <w:r>
        <w:t>”.</w:t>
      </w:r>
    </w:p>
    <w:p w14:paraId="3B26DB61" w14:textId="77777777" w:rsidR="00DE4D5C" w:rsidRPr="0092229C" w:rsidRDefault="00DE4D5C" w:rsidP="00DE4D5C">
      <w:pPr>
        <w:pStyle w:val="ListParagraph"/>
        <w:numPr>
          <w:ilvl w:val="0"/>
          <w:numId w:val="43"/>
        </w:numPr>
        <w:tabs>
          <w:tab w:val="left" w:pos="990"/>
        </w:tabs>
        <w:jc w:val="both"/>
        <w:rPr>
          <w:b/>
        </w:rPr>
      </w:pPr>
      <w:r>
        <w:t>Credit Card Number must be numeric, otherwise show error message “</w:t>
      </w:r>
      <w:r>
        <w:rPr>
          <w:b/>
        </w:rPr>
        <w:t>Credit Card Number must be numeric</w:t>
      </w:r>
      <w:r>
        <w:t>”.</w:t>
      </w:r>
    </w:p>
    <w:p w14:paraId="5CBAF7D8" w14:textId="77777777" w:rsidR="00DE4D5C" w:rsidRPr="00505C4D" w:rsidRDefault="00DE4D5C" w:rsidP="00DE4D5C">
      <w:pPr>
        <w:pStyle w:val="ListParagraph"/>
        <w:numPr>
          <w:ilvl w:val="0"/>
          <w:numId w:val="43"/>
        </w:numPr>
        <w:tabs>
          <w:tab w:val="left" w:pos="990"/>
        </w:tabs>
        <w:jc w:val="both"/>
        <w:rPr>
          <w:b/>
        </w:rPr>
      </w:pPr>
      <w:r>
        <w:t xml:space="preserve">Bank Name Contains BCA, </w:t>
      </w:r>
      <w:proofErr w:type="spellStart"/>
      <w:r>
        <w:t>Mandiri</w:t>
      </w:r>
      <w:proofErr w:type="spellEnd"/>
      <w:r>
        <w:t>, and Permata.</w:t>
      </w:r>
    </w:p>
    <w:p w14:paraId="0BC310FC" w14:textId="77777777" w:rsidR="00DE4D5C" w:rsidRPr="006536C6" w:rsidRDefault="00DE4D5C" w:rsidP="00DE4D5C">
      <w:pPr>
        <w:pStyle w:val="ListParagraph"/>
        <w:numPr>
          <w:ilvl w:val="0"/>
          <w:numId w:val="43"/>
        </w:numPr>
        <w:tabs>
          <w:tab w:val="left" w:pos="990"/>
        </w:tabs>
        <w:jc w:val="both"/>
        <w:rPr>
          <w:b/>
        </w:rPr>
      </w:pPr>
      <w:r>
        <w:t>Bank Account Number must be between 10 and 16 digits, otherwise show error message “</w:t>
      </w:r>
      <w:r>
        <w:rPr>
          <w:b/>
        </w:rPr>
        <w:t>Bank Account Number must be</w:t>
      </w:r>
      <w:r>
        <w:rPr>
          <w:b/>
          <w:lang w:val="id-ID"/>
        </w:rPr>
        <w:t xml:space="preserve"> between 10 and</w:t>
      </w:r>
      <w:r>
        <w:rPr>
          <w:b/>
        </w:rPr>
        <w:t xml:space="preserve"> 16 digits</w:t>
      </w:r>
      <w:r>
        <w:t>”.</w:t>
      </w:r>
    </w:p>
    <w:p w14:paraId="556F3C28" w14:textId="77777777" w:rsidR="00DE4D5C" w:rsidRPr="00FF4517" w:rsidRDefault="00DE4D5C" w:rsidP="00DE4D5C">
      <w:pPr>
        <w:pStyle w:val="ListParagraph"/>
        <w:numPr>
          <w:ilvl w:val="0"/>
          <w:numId w:val="43"/>
        </w:numPr>
        <w:tabs>
          <w:tab w:val="left" w:pos="990"/>
        </w:tabs>
        <w:jc w:val="both"/>
        <w:rPr>
          <w:b/>
        </w:rPr>
      </w:pPr>
      <w:r>
        <w:t>Bank Account Number must be numeric, otherwise show error message “</w:t>
      </w:r>
      <w:r>
        <w:rPr>
          <w:b/>
        </w:rPr>
        <w:t>Bank Account Number must be numeric</w:t>
      </w:r>
      <w:r>
        <w:t>”.</w:t>
      </w:r>
    </w:p>
    <w:p w14:paraId="2763B59B" w14:textId="77777777" w:rsidR="00DE4D5C" w:rsidRPr="003069E6" w:rsidRDefault="00DE4D5C" w:rsidP="00DE4D5C">
      <w:pPr>
        <w:pStyle w:val="ListParagraph"/>
        <w:numPr>
          <w:ilvl w:val="0"/>
          <w:numId w:val="43"/>
        </w:numPr>
        <w:tabs>
          <w:tab w:val="left" w:pos="990"/>
        </w:tabs>
        <w:jc w:val="both"/>
        <w:rPr>
          <w:b/>
        </w:rPr>
      </w:pPr>
      <w:r>
        <w:rPr>
          <w:lang w:val="id-ID"/>
        </w:rPr>
        <w:t xml:space="preserve">Users can only </w:t>
      </w:r>
      <w:r w:rsidRPr="00FF4517">
        <w:rPr>
          <w:b/>
          <w:lang w:val="id-ID"/>
        </w:rPr>
        <w:t>update</w:t>
      </w:r>
      <w:r>
        <w:rPr>
          <w:lang w:val="id-ID"/>
        </w:rPr>
        <w:t xml:space="preserve"> </w:t>
      </w:r>
      <w:r w:rsidRPr="00FF4517">
        <w:rPr>
          <w:b/>
          <w:lang w:val="id-ID"/>
        </w:rPr>
        <w:t>Bank Account Number</w:t>
      </w:r>
      <w:r>
        <w:rPr>
          <w:lang w:val="id-ID"/>
        </w:rPr>
        <w:t xml:space="preserve"> or </w:t>
      </w:r>
      <w:r w:rsidRPr="00FF4517">
        <w:rPr>
          <w:b/>
          <w:lang w:val="id-ID"/>
        </w:rPr>
        <w:t>Credit Card Number once in 30 days</w:t>
      </w:r>
      <w:r>
        <w:rPr>
          <w:lang w:val="id-ID"/>
        </w:rPr>
        <w:t>.</w:t>
      </w:r>
    </w:p>
    <w:p w14:paraId="373AC471" w14:textId="77777777" w:rsidR="00DE4D5C" w:rsidRDefault="00DE4D5C" w:rsidP="00DE4D5C">
      <w:pPr>
        <w:tabs>
          <w:tab w:val="left" w:pos="990"/>
        </w:tabs>
        <w:rPr>
          <w:b/>
        </w:rPr>
      </w:pPr>
    </w:p>
    <w:p w14:paraId="648EE150" w14:textId="77777777" w:rsidR="00DE4D5C" w:rsidRDefault="00DE4D5C" w:rsidP="00DE4D5C">
      <w:pPr>
        <w:pStyle w:val="ListParagraph"/>
        <w:numPr>
          <w:ilvl w:val="0"/>
          <w:numId w:val="45"/>
        </w:numPr>
        <w:tabs>
          <w:tab w:val="clear" w:pos="2880"/>
          <w:tab w:val="num" w:pos="284"/>
          <w:tab w:val="left" w:pos="990"/>
        </w:tabs>
        <w:ind w:hanging="2880"/>
        <w:rPr>
          <w:b/>
        </w:rPr>
      </w:pPr>
      <w:r>
        <w:rPr>
          <w:b/>
          <w:lang w:val="id-ID"/>
        </w:rPr>
        <w:t>Booking</w:t>
      </w:r>
      <w:r>
        <w:rPr>
          <w:b/>
        </w:rPr>
        <w:t xml:space="preserve"> Form</w:t>
      </w:r>
    </w:p>
    <w:p w14:paraId="5866B817" w14:textId="77777777" w:rsidR="00DE4D5C" w:rsidRDefault="00DE4D5C" w:rsidP="00DE4D5C">
      <w:pPr>
        <w:tabs>
          <w:tab w:val="left" w:pos="990"/>
        </w:tabs>
        <w:rPr>
          <w:b/>
        </w:rPr>
      </w:pPr>
      <w:r>
        <w:rPr>
          <w:b/>
        </w:rPr>
        <w:t xml:space="preserve">      </w:t>
      </w:r>
      <w:r>
        <w:rPr>
          <w:b/>
          <w:noProof/>
          <w:lang w:eastAsia="en-US"/>
        </w:rPr>
        <w:drawing>
          <wp:inline distT="0" distB="0" distL="0" distR="0" wp14:anchorId="22E04866" wp14:editId="11463159">
            <wp:extent cx="4572000" cy="2365847"/>
            <wp:effectExtent l="19050" t="0" r="0" b="0"/>
            <wp:docPr id="14" name="Picture 1" descr="C:\Documents and Settings\Deddy\Desktop\asdf.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eddy\Desktop\asdf.bmp"/>
                    <pic:cNvPicPr>
                      <a:picLocks noChangeAspect="1" noChangeArrowheads="1"/>
                    </pic:cNvPicPr>
                  </pic:nvPicPr>
                  <pic:blipFill>
                    <a:blip r:embed="rId18" cstate="print"/>
                    <a:stretch>
                      <a:fillRect/>
                    </a:stretch>
                  </pic:blipFill>
                  <pic:spPr bwMode="auto">
                    <a:xfrm>
                      <a:off x="0" y="0"/>
                      <a:ext cx="4572000" cy="2365847"/>
                    </a:xfrm>
                    <a:prstGeom prst="rect">
                      <a:avLst/>
                    </a:prstGeom>
                    <a:noFill/>
                    <a:ln w="9525">
                      <a:noFill/>
                      <a:miter lim="800000"/>
                      <a:headEnd/>
                      <a:tailEnd/>
                    </a:ln>
                  </pic:spPr>
                </pic:pic>
              </a:graphicData>
            </a:graphic>
          </wp:inline>
        </w:drawing>
      </w:r>
      <w:r w:rsidRPr="00B32551">
        <w:rPr>
          <w:b/>
        </w:rPr>
        <w:t xml:space="preserve"> </w:t>
      </w:r>
    </w:p>
    <w:p w14:paraId="77B1381F" w14:textId="77777777" w:rsidR="00DE4D5C" w:rsidRDefault="00DE4D5C" w:rsidP="00DE4D5C">
      <w:pPr>
        <w:tabs>
          <w:tab w:val="left" w:pos="990"/>
        </w:tabs>
        <w:rPr>
          <w:b/>
        </w:rPr>
      </w:pPr>
    </w:p>
    <w:p w14:paraId="64C3016F" w14:textId="77777777" w:rsidR="00DE4D5C" w:rsidRDefault="00DE4D5C" w:rsidP="00DE4D5C">
      <w:pPr>
        <w:tabs>
          <w:tab w:val="left" w:pos="990"/>
        </w:tabs>
        <w:ind w:left="360"/>
        <w:jc w:val="both"/>
        <w:rPr>
          <w:b/>
        </w:rPr>
      </w:pPr>
      <w:r>
        <w:rPr>
          <w:b/>
        </w:rPr>
        <w:t xml:space="preserve">Components: </w:t>
      </w:r>
    </w:p>
    <w:p w14:paraId="281AE90D" w14:textId="77777777" w:rsidR="00DE4D5C" w:rsidRPr="003562CE" w:rsidRDefault="00DE4D5C" w:rsidP="00DE4D5C">
      <w:pPr>
        <w:pStyle w:val="ListParagraph"/>
        <w:numPr>
          <w:ilvl w:val="0"/>
          <w:numId w:val="3"/>
        </w:numPr>
        <w:tabs>
          <w:tab w:val="left" w:pos="990"/>
        </w:tabs>
        <w:ind w:left="720" w:hanging="270"/>
        <w:jc w:val="both"/>
        <w:rPr>
          <w:b/>
        </w:rPr>
      </w:pPr>
      <w:r>
        <w:rPr>
          <w:b/>
          <w:lang w:val="id-ID"/>
        </w:rPr>
        <w:t>DateTimePicker</w:t>
      </w:r>
      <w:r>
        <w:rPr>
          <w:b/>
        </w:rPr>
        <w:t xml:space="preserve"> </w:t>
      </w:r>
      <w:r w:rsidRPr="001849C7">
        <w:rPr>
          <w:lang w:val="id-ID"/>
        </w:rPr>
        <w:t>to</w:t>
      </w:r>
      <w:r>
        <w:rPr>
          <w:b/>
          <w:lang w:val="id-ID"/>
        </w:rPr>
        <w:t xml:space="preserve"> </w:t>
      </w:r>
      <w:r>
        <w:rPr>
          <w:lang w:val="id-ID"/>
        </w:rPr>
        <w:t>choose booking date</w:t>
      </w:r>
    </w:p>
    <w:p w14:paraId="2B6B5684" w14:textId="77777777" w:rsidR="00DE4D5C" w:rsidRDefault="00DE4D5C" w:rsidP="00DE4D5C">
      <w:pPr>
        <w:pStyle w:val="ListParagraph"/>
        <w:numPr>
          <w:ilvl w:val="0"/>
          <w:numId w:val="3"/>
        </w:numPr>
        <w:tabs>
          <w:tab w:val="left" w:pos="990"/>
        </w:tabs>
        <w:ind w:left="720" w:hanging="270"/>
        <w:jc w:val="both"/>
        <w:rPr>
          <w:b/>
        </w:rPr>
      </w:pPr>
      <w:r>
        <w:rPr>
          <w:b/>
          <w:lang w:val="id-ID"/>
        </w:rPr>
        <w:t xml:space="preserve">CheckBox </w:t>
      </w:r>
      <w:r>
        <w:rPr>
          <w:lang w:val="id-ID"/>
        </w:rPr>
        <w:t>to pick computer to book.</w:t>
      </w:r>
    </w:p>
    <w:p w14:paraId="4FE2C1AC" w14:textId="77777777" w:rsidR="00DE4D5C" w:rsidRPr="00B35372" w:rsidRDefault="00DE4D5C" w:rsidP="00DE4D5C">
      <w:pPr>
        <w:pStyle w:val="ListParagraph"/>
        <w:numPr>
          <w:ilvl w:val="0"/>
          <w:numId w:val="3"/>
        </w:numPr>
        <w:tabs>
          <w:tab w:val="left" w:pos="990"/>
        </w:tabs>
        <w:ind w:left="720" w:hanging="270"/>
        <w:jc w:val="both"/>
        <w:rPr>
          <w:b/>
        </w:rPr>
      </w:pPr>
      <w:r>
        <w:rPr>
          <w:b/>
        </w:rPr>
        <w:t>Button</w:t>
      </w:r>
      <w:r>
        <w:t xml:space="preserve"> for </w:t>
      </w:r>
      <w:r>
        <w:rPr>
          <w:lang w:val="id-ID"/>
        </w:rPr>
        <w:t xml:space="preserve">Booking </w:t>
      </w:r>
      <w:r>
        <w:t xml:space="preserve">and </w:t>
      </w:r>
      <w:r>
        <w:rPr>
          <w:lang w:val="id-ID"/>
        </w:rPr>
        <w:t>Exit</w:t>
      </w:r>
    </w:p>
    <w:p w14:paraId="492CB468" w14:textId="77777777" w:rsidR="00DE4D5C" w:rsidRPr="000956B0" w:rsidRDefault="00DE4D5C" w:rsidP="00DE4D5C">
      <w:pPr>
        <w:pStyle w:val="ListParagraph"/>
        <w:numPr>
          <w:ilvl w:val="0"/>
          <w:numId w:val="3"/>
        </w:numPr>
        <w:tabs>
          <w:tab w:val="left" w:pos="990"/>
        </w:tabs>
        <w:ind w:left="720" w:hanging="270"/>
        <w:jc w:val="both"/>
        <w:rPr>
          <w:b/>
        </w:rPr>
      </w:pPr>
      <w:r>
        <w:rPr>
          <w:b/>
        </w:rPr>
        <w:t xml:space="preserve">Label </w:t>
      </w:r>
      <w:r>
        <w:t xml:space="preserve">for </w:t>
      </w:r>
      <w:r>
        <w:rPr>
          <w:lang w:val="id-ID"/>
        </w:rPr>
        <w:t>Computer Number and reason if computer is not online</w:t>
      </w:r>
    </w:p>
    <w:p w14:paraId="5311DA37" w14:textId="77777777" w:rsidR="00DE4D5C" w:rsidRDefault="00DE4D5C" w:rsidP="00DE4D5C">
      <w:pPr>
        <w:pStyle w:val="ListParagraph"/>
        <w:numPr>
          <w:ilvl w:val="0"/>
          <w:numId w:val="3"/>
        </w:numPr>
        <w:tabs>
          <w:tab w:val="left" w:pos="990"/>
        </w:tabs>
        <w:ind w:left="720" w:hanging="270"/>
        <w:jc w:val="both"/>
      </w:pPr>
      <w:proofErr w:type="spellStart"/>
      <w:r>
        <w:rPr>
          <w:b/>
        </w:rPr>
        <w:t>ComboBox</w:t>
      </w:r>
      <w:proofErr w:type="spellEnd"/>
      <w:r>
        <w:rPr>
          <w:b/>
        </w:rPr>
        <w:t xml:space="preserve"> </w:t>
      </w:r>
      <w:r>
        <w:t xml:space="preserve">for </w:t>
      </w:r>
      <w:r>
        <w:rPr>
          <w:lang w:val="id-ID"/>
        </w:rPr>
        <w:t>Payment</w:t>
      </w:r>
      <w:r>
        <w:t xml:space="preserve"> (</w:t>
      </w:r>
      <w:r>
        <w:rPr>
          <w:lang w:val="id-ID"/>
        </w:rPr>
        <w:t>Credit Card, Transfer - BCA,</w:t>
      </w:r>
      <w:r w:rsidRPr="00650D5D">
        <w:rPr>
          <w:lang w:val="id-ID"/>
        </w:rPr>
        <w:t xml:space="preserve"> </w:t>
      </w:r>
      <w:r>
        <w:rPr>
          <w:lang w:val="id-ID"/>
        </w:rPr>
        <w:t>Transfer - Mandiri,</w:t>
      </w:r>
      <w:r w:rsidRPr="00650D5D">
        <w:rPr>
          <w:lang w:val="id-ID"/>
        </w:rPr>
        <w:t xml:space="preserve"> </w:t>
      </w:r>
      <w:r>
        <w:rPr>
          <w:lang w:val="id-ID"/>
        </w:rPr>
        <w:t>Transfer - Permata</w:t>
      </w:r>
      <w:r>
        <w:t>)</w:t>
      </w:r>
    </w:p>
    <w:p w14:paraId="6EED410D" w14:textId="77777777" w:rsidR="00DE4D5C" w:rsidRPr="00B35372" w:rsidRDefault="00DE4D5C" w:rsidP="00DE4D5C">
      <w:pPr>
        <w:pStyle w:val="ListParagraph"/>
        <w:numPr>
          <w:ilvl w:val="0"/>
          <w:numId w:val="3"/>
        </w:numPr>
        <w:tabs>
          <w:tab w:val="left" w:pos="990"/>
        </w:tabs>
        <w:ind w:left="720" w:hanging="270"/>
        <w:jc w:val="both"/>
        <w:rPr>
          <w:b/>
        </w:rPr>
      </w:pPr>
      <w:proofErr w:type="spellStart"/>
      <w:r>
        <w:rPr>
          <w:b/>
        </w:rPr>
        <w:t>PictureBox</w:t>
      </w:r>
      <w:proofErr w:type="spellEnd"/>
      <w:r>
        <w:rPr>
          <w:b/>
        </w:rPr>
        <w:t xml:space="preserve"> </w:t>
      </w:r>
      <w:r>
        <w:t>for Photo</w:t>
      </w:r>
    </w:p>
    <w:p w14:paraId="1EE57E18" w14:textId="77777777" w:rsidR="00DE4D5C" w:rsidRDefault="00DE4D5C" w:rsidP="00DE4D5C">
      <w:pPr>
        <w:tabs>
          <w:tab w:val="left" w:pos="990"/>
        </w:tabs>
        <w:ind w:left="450"/>
        <w:jc w:val="both"/>
        <w:rPr>
          <w:b/>
        </w:rPr>
      </w:pPr>
    </w:p>
    <w:p w14:paraId="6523279F" w14:textId="77777777" w:rsidR="00DE4D5C" w:rsidRPr="00595A7F" w:rsidRDefault="00DE4D5C" w:rsidP="00DE4D5C">
      <w:pPr>
        <w:tabs>
          <w:tab w:val="left" w:pos="990"/>
        </w:tabs>
        <w:ind w:left="360"/>
        <w:jc w:val="both"/>
        <w:rPr>
          <w:b/>
          <w:lang w:val="id-ID"/>
        </w:rPr>
      </w:pPr>
      <w:r>
        <w:rPr>
          <w:b/>
        </w:rPr>
        <w:t>Description:</w:t>
      </w:r>
    </w:p>
    <w:p w14:paraId="10B3F4DA" w14:textId="77777777" w:rsidR="00DE4D5C" w:rsidRDefault="00DE4D5C" w:rsidP="00DE4D5C">
      <w:pPr>
        <w:pStyle w:val="ListParagraph"/>
        <w:numPr>
          <w:ilvl w:val="0"/>
          <w:numId w:val="3"/>
        </w:numPr>
        <w:tabs>
          <w:tab w:val="left" w:pos="990"/>
        </w:tabs>
        <w:ind w:left="720"/>
        <w:jc w:val="both"/>
        <w:rPr>
          <w:b/>
        </w:rPr>
      </w:pPr>
      <w:r>
        <w:rPr>
          <w:b/>
          <w:lang w:val="id-ID"/>
        </w:rPr>
        <w:t xml:space="preserve">Adjust </w:t>
      </w:r>
      <w:r>
        <w:rPr>
          <w:lang w:val="id-ID"/>
        </w:rPr>
        <w:t xml:space="preserve">the </w:t>
      </w:r>
      <w:r w:rsidRPr="00C9464B">
        <w:rPr>
          <w:b/>
          <w:lang w:val="id-ID"/>
        </w:rPr>
        <w:t>mininum date</w:t>
      </w:r>
      <w:r>
        <w:rPr>
          <w:lang w:val="id-ID"/>
        </w:rPr>
        <w:t xml:space="preserve"> of datetimepicker to the system time.</w:t>
      </w:r>
    </w:p>
    <w:p w14:paraId="62C50CDC" w14:textId="77777777" w:rsidR="00DE4D5C" w:rsidRPr="00C9464B" w:rsidRDefault="00DE4D5C" w:rsidP="00DE4D5C">
      <w:pPr>
        <w:pStyle w:val="ListParagraph"/>
        <w:numPr>
          <w:ilvl w:val="0"/>
          <w:numId w:val="3"/>
        </w:numPr>
        <w:tabs>
          <w:tab w:val="left" w:pos="990"/>
        </w:tabs>
        <w:ind w:left="720"/>
        <w:jc w:val="both"/>
        <w:rPr>
          <w:b/>
        </w:rPr>
      </w:pPr>
      <w:r>
        <w:rPr>
          <w:b/>
          <w:lang w:val="id-ID"/>
        </w:rPr>
        <w:t xml:space="preserve">Payment </w:t>
      </w:r>
      <w:r>
        <w:rPr>
          <w:lang w:val="id-ID"/>
        </w:rPr>
        <w:t xml:space="preserve">have 4 static content </w:t>
      </w:r>
      <w:r>
        <w:t>(</w:t>
      </w:r>
      <w:r w:rsidRPr="00C9464B">
        <w:rPr>
          <w:lang w:val="id-ID"/>
        </w:rPr>
        <w:t>Credit Card, Transfer - BCA, Transfer - Mandiri, Transfer - Permata</w:t>
      </w:r>
      <w:r>
        <w:t>)</w:t>
      </w:r>
    </w:p>
    <w:p w14:paraId="3C8B4092" w14:textId="77777777" w:rsidR="00DE4D5C" w:rsidRDefault="00DE4D5C" w:rsidP="00DE4D5C">
      <w:pPr>
        <w:pStyle w:val="ListParagraph"/>
        <w:numPr>
          <w:ilvl w:val="0"/>
          <w:numId w:val="3"/>
        </w:numPr>
        <w:tabs>
          <w:tab w:val="left" w:pos="990"/>
        </w:tabs>
        <w:ind w:left="720"/>
        <w:jc w:val="both"/>
        <w:rPr>
          <w:b/>
        </w:rPr>
      </w:pPr>
      <w:r>
        <w:t xml:space="preserve">If </w:t>
      </w:r>
      <w:r>
        <w:rPr>
          <w:lang w:val="id-ID"/>
        </w:rPr>
        <w:t xml:space="preserve">there is any </w:t>
      </w:r>
      <w:r w:rsidRPr="00C9464B">
        <w:rPr>
          <w:b/>
          <w:lang w:val="id-ID"/>
        </w:rPr>
        <w:t xml:space="preserve">computer booked on the date </w:t>
      </w:r>
      <w:r>
        <w:rPr>
          <w:lang w:val="id-ID"/>
        </w:rPr>
        <w:t xml:space="preserve">on datetimepicker, the checkbox on these computers will be </w:t>
      </w:r>
      <w:r w:rsidRPr="00C9464B">
        <w:rPr>
          <w:b/>
          <w:lang w:val="id-ID"/>
        </w:rPr>
        <w:t>read only and checked</w:t>
      </w:r>
      <w:r>
        <w:t>.</w:t>
      </w:r>
    </w:p>
    <w:p w14:paraId="4538E30D" w14:textId="77777777" w:rsidR="00DE4D5C" w:rsidRPr="00C9464B" w:rsidRDefault="00DE4D5C" w:rsidP="00DE4D5C">
      <w:pPr>
        <w:pStyle w:val="ListParagraph"/>
        <w:numPr>
          <w:ilvl w:val="0"/>
          <w:numId w:val="3"/>
        </w:numPr>
        <w:tabs>
          <w:tab w:val="left" w:pos="990"/>
        </w:tabs>
        <w:ind w:left="720"/>
        <w:jc w:val="both"/>
        <w:rPr>
          <w:b/>
        </w:rPr>
      </w:pPr>
      <w:r>
        <w:t xml:space="preserve">If </w:t>
      </w:r>
      <w:r>
        <w:rPr>
          <w:lang w:val="id-ID"/>
        </w:rPr>
        <w:t xml:space="preserve">there is any </w:t>
      </w:r>
      <w:r w:rsidRPr="00C9464B">
        <w:rPr>
          <w:b/>
          <w:lang w:val="id-ID"/>
        </w:rPr>
        <w:t xml:space="preserve">computer </w:t>
      </w:r>
      <w:r>
        <w:rPr>
          <w:lang w:val="id-ID"/>
        </w:rPr>
        <w:t xml:space="preserve">on offline status, the checkbox on these computers will be </w:t>
      </w:r>
      <w:r w:rsidRPr="00C9464B">
        <w:rPr>
          <w:b/>
          <w:lang w:val="id-ID"/>
        </w:rPr>
        <w:t xml:space="preserve">read only </w:t>
      </w:r>
      <w:r w:rsidRPr="002A1543">
        <w:rPr>
          <w:lang w:val="id-ID"/>
        </w:rPr>
        <w:t>and</w:t>
      </w:r>
      <w:r>
        <w:rPr>
          <w:b/>
          <w:lang w:val="id-ID"/>
        </w:rPr>
        <w:t xml:space="preserve"> the reason is listed </w:t>
      </w:r>
      <w:r w:rsidRPr="00C9464B">
        <w:rPr>
          <w:lang w:val="id-ID"/>
        </w:rPr>
        <w:t>below the checkbox</w:t>
      </w:r>
      <w:r>
        <w:t>.</w:t>
      </w:r>
    </w:p>
    <w:p w14:paraId="326B4489" w14:textId="77777777" w:rsidR="00DE4D5C" w:rsidRPr="00716FE0" w:rsidRDefault="00DE4D5C" w:rsidP="00DE4D5C">
      <w:pPr>
        <w:pStyle w:val="ListParagraph"/>
        <w:numPr>
          <w:ilvl w:val="0"/>
          <w:numId w:val="3"/>
        </w:numPr>
        <w:tabs>
          <w:tab w:val="left" w:pos="990"/>
        </w:tabs>
        <w:ind w:left="720"/>
        <w:jc w:val="both"/>
        <w:rPr>
          <w:b/>
        </w:rPr>
      </w:pPr>
      <w:r>
        <w:rPr>
          <w:lang w:val="id-ID"/>
        </w:rPr>
        <w:lastRenderedPageBreak/>
        <w:t>The status of every computer will be refreshed every datetimepicker value changed.</w:t>
      </w:r>
    </w:p>
    <w:p w14:paraId="58311B4D" w14:textId="77777777" w:rsidR="00DE4D5C" w:rsidRPr="002628A1" w:rsidRDefault="00DE4D5C" w:rsidP="00DE4D5C">
      <w:pPr>
        <w:pStyle w:val="ListParagraph"/>
        <w:numPr>
          <w:ilvl w:val="0"/>
          <w:numId w:val="3"/>
        </w:numPr>
        <w:tabs>
          <w:tab w:val="left" w:pos="990"/>
        </w:tabs>
        <w:ind w:left="720"/>
        <w:jc w:val="both"/>
        <w:rPr>
          <w:b/>
        </w:rPr>
      </w:pPr>
      <w:r w:rsidRPr="00716FE0">
        <w:rPr>
          <w:lang w:val="id-ID"/>
        </w:rPr>
        <w:t>If Booking</w:t>
      </w:r>
      <w:r>
        <w:rPr>
          <w:b/>
          <w:lang w:val="id-ID"/>
        </w:rPr>
        <w:t xml:space="preserve"> </w:t>
      </w:r>
      <w:r>
        <w:rPr>
          <w:lang w:val="id-ID"/>
        </w:rPr>
        <w:t>button is clicked, the program will save the transaction to database.</w:t>
      </w:r>
    </w:p>
    <w:p w14:paraId="4CE56F07" w14:textId="77777777" w:rsidR="00957A03" w:rsidRDefault="00957A03" w:rsidP="00DE4D5C">
      <w:pPr>
        <w:tabs>
          <w:tab w:val="left" w:pos="990"/>
        </w:tabs>
        <w:jc w:val="both"/>
        <w:rPr>
          <w:b/>
          <w:lang w:val="id-ID"/>
        </w:rPr>
      </w:pPr>
    </w:p>
    <w:p w14:paraId="18E13125" w14:textId="77777777" w:rsidR="00957A03" w:rsidRDefault="00957A03" w:rsidP="00DE4D5C">
      <w:pPr>
        <w:tabs>
          <w:tab w:val="left" w:pos="990"/>
        </w:tabs>
        <w:jc w:val="both"/>
        <w:rPr>
          <w:b/>
          <w:lang w:val="id-ID"/>
        </w:rPr>
      </w:pPr>
    </w:p>
    <w:p w14:paraId="12270481" w14:textId="77777777" w:rsidR="00957A03" w:rsidRDefault="00957A03" w:rsidP="00DE4D5C">
      <w:pPr>
        <w:tabs>
          <w:tab w:val="left" w:pos="990"/>
        </w:tabs>
        <w:jc w:val="both"/>
        <w:rPr>
          <w:b/>
          <w:lang w:val="id-ID"/>
        </w:rPr>
      </w:pPr>
    </w:p>
    <w:p w14:paraId="7DE474D8" w14:textId="77777777" w:rsidR="00957A03" w:rsidRDefault="00957A03" w:rsidP="00DE4D5C">
      <w:pPr>
        <w:tabs>
          <w:tab w:val="left" w:pos="990"/>
        </w:tabs>
        <w:jc w:val="both"/>
        <w:rPr>
          <w:b/>
          <w:lang w:val="id-ID"/>
        </w:rPr>
      </w:pPr>
    </w:p>
    <w:p w14:paraId="40637436" w14:textId="77777777" w:rsidR="00957A03" w:rsidRDefault="00957A03" w:rsidP="00DE4D5C">
      <w:pPr>
        <w:tabs>
          <w:tab w:val="left" w:pos="990"/>
        </w:tabs>
        <w:jc w:val="both"/>
        <w:rPr>
          <w:b/>
          <w:lang w:val="id-ID"/>
        </w:rPr>
      </w:pPr>
    </w:p>
    <w:p w14:paraId="426E0B44" w14:textId="77777777" w:rsidR="00957A03" w:rsidRDefault="00957A03" w:rsidP="00DE4D5C">
      <w:pPr>
        <w:tabs>
          <w:tab w:val="left" w:pos="990"/>
        </w:tabs>
        <w:jc w:val="both"/>
        <w:rPr>
          <w:b/>
          <w:lang w:val="id-ID"/>
        </w:rPr>
      </w:pPr>
    </w:p>
    <w:p w14:paraId="6EF14983" w14:textId="77777777" w:rsidR="00DE4D5C" w:rsidRPr="00C77001" w:rsidRDefault="00DE4D5C" w:rsidP="00DE4D5C">
      <w:pPr>
        <w:tabs>
          <w:tab w:val="left" w:pos="990"/>
        </w:tabs>
        <w:jc w:val="both"/>
        <w:rPr>
          <w:b/>
          <w:lang w:val="id-ID"/>
        </w:rPr>
      </w:pPr>
      <w:r>
        <w:rPr>
          <w:b/>
          <w:lang w:val="id-ID"/>
        </w:rPr>
        <w:br/>
      </w:r>
    </w:p>
    <w:p w14:paraId="399E200D" w14:textId="77777777" w:rsidR="00DE4D5C" w:rsidRPr="0086258C" w:rsidRDefault="00DE4D5C" w:rsidP="00DE4D5C">
      <w:pPr>
        <w:pStyle w:val="ListParagraph"/>
        <w:numPr>
          <w:ilvl w:val="0"/>
          <w:numId w:val="45"/>
        </w:numPr>
        <w:tabs>
          <w:tab w:val="clear" w:pos="2880"/>
          <w:tab w:val="num" w:pos="426"/>
        </w:tabs>
        <w:ind w:hanging="2880"/>
        <w:rPr>
          <w:b/>
        </w:rPr>
      </w:pPr>
      <w:r>
        <w:rPr>
          <w:b/>
          <w:lang w:val="id-ID"/>
        </w:rPr>
        <w:t>Booking History Form</w:t>
      </w:r>
    </w:p>
    <w:p w14:paraId="02405723" w14:textId="77777777" w:rsidR="00DE4D5C" w:rsidRDefault="00DE4D5C" w:rsidP="00DE4D5C">
      <w:pPr>
        <w:ind w:left="360"/>
      </w:pPr>
      <w:r>
        <w:rPr>
          <w:noProof/>
          <w:lang w:eastAsia="en-US"/>
        </w:rPr>
        <w:drawing>
          <wp:inline distT="0" distB="0" distL="0" distR="0" wp14:anchorId="4CDFD0F7" wp14:editId="41605EF5">
            <wp:extent cx="4572000" cy="2476500"/>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tretch>
                      <a:fillRect/>
                    </a:stretch>
                  </pic:blipFill>
                  <pic:spPr bwMode="auto">
                    <a:xfrm>
                      <a:off x="0" y="0"/>
                      <a:ext cx="4572000" cy="2476500"/>
                    </a:xfrm>
                    <a:prstGeom prst="rect">
                      <a:avLst/>
                    </a:prstGeom>
                    <a:noFill/>
                    <a:ln w="9525">
                      <a:noFill/>
                      <a:miter lim="800000"/>
                      <a:headEnd/>
                      <a:tailEnd/>
                    </a:ln>
                  </pic:spPr>
                </pic:pic>
              </a:graphicData>
            </a:graphic>
          </wp:inline>
        </w:drawing>
      </w:r>
      <w:r w:rsidRPr="00DE4780">
        <w:t xml:space="preserve"> </w:t>
      </w:r>
    </w:p>
    <w:p w14:paraId="795B86F8" w14:textId="77777777" w:rsidR="00DE4D5C" w:rsidRDefault="00DE4D5C" w:rsidP="00DE4D5C">
      <w:pPr>
        <w:ind w:left="720"/>
      </w:pPr>
    </w:p>
    <w:p w14:paraId="4755CD35" w14:textId="77777777" w:rsidR="00DE4D5C" w:rsidRDefault="00DE4D5C" w:rsidP="00DE4D5C">
      <w:pPr>
        <w:ind w:left="360"/>
        <w:jc w:val="both"/>
      </w:pPr>
      <w:r w:rsidRPr="005537FE">
        <w:rPr>
          <w:b/>
        </w:rPr>
        <w:t>Components</w:t>
      </w:r>
      <w:r>
        <w:t xml:space="preserve">: </w:t>
      </w:r>
    </w:p>
    <w:p w14:paraId="41AE576D" w14:textId="77777777" w:rsidR="00DE4D5C" w:rsidRPr="0068332F" w:rsidRDefault="00DE4D5C" w:rsidP="00DE4D5C">
      <w:pPr>
        <w:pStyle w:val="ListParagraph"/>
        <w:numPr>
          <w:ilvl w:val="0"/>
          <w:numId w:val="41"/>
        </w:numPr>
        <w:jc w:val="both"/>
      </w:pPr>
      <w:proofErr w:type="spellStart"/>
      <w:r w:rsidRPr="005537FE">
        <w:rPr>
          <w:b/>
        </w:rPr>
        <w:t>DataGridView</w:t>
      </w:r>
      <w:proofErr w:type="spellEnd"/>
      <w:r>
        <w:t xml:space="preserve"> to show </w:t>
      </w:r>
      <w:r>
        <w:rPr>
          <w:lang w:val="id-ID"/>
        </w:rPr>
        <w:t>all transaction</w:t>
      </w:r>
      <w:r>
        <w:t xml:space="preserve"> from </w:t>
      </w:r>
      <w:r w:rsidRPr="0068332F">
        <w:rPr>
          <w:lang w:val="id-ID"/>
        </w:rPr>
        <w:t>online user</w:t>
      </w:r>
      <w:r>
        <w:rPr>
          <w:b/>
          <w:lang w:val="id-ID"/>
        </w:rPr>
        <w:t xml:space="preserve">, </w:t>
      </w:r>
      <w:r>
        <w:rPr>
          <w:lang w:val="id-ID"/>
        </w:rPr>
        <w:t>and seat detail from selected transaction.</w:t>
      </w:r>
    </w:p>
    <w:p w14:paraId="585CBD06" w14:textId="77777777" w:rsidR="00DE4D5C" w:rsidRDefault="00DE4D5C" w:rsidP="00DE4D5C">
      <w:pPr>
        <w:pStyle w:val="ListParagraph"/>
        <w:numPr>
          <w:ilvl w:val="0"/>
          <w:numId w:val="41"/>
        </w:numPr>
        <w:jc w:val="both"/>
      </w:pPr>
      <w:r w:rsidRPr="0068332F">
        <w:rPr>
          <w:b/>
          <w:lang w:val="id-ID"/>
        </w:rPr>
        <w:t>DateTimePicker</w:t>
      </w:r>
      <w:r>
        <w:rPr>
          <w:lang w:val="id-ID"/>
        </w:rPr>
        <w:t xml:space="preserve"> to show booking date and transaction date.</w:t>
      </w:r>
    </w:p>
    <w:p w14:paraId="78CC7381" w14:textId="77777777" w:rsidR="00DE4D5C" w:rsidRDefault="00DE4D5C" w:rsidP="00DE4D5C">
      <w:pPr>
        <w:pStyle w:val="ListParagraph"/>
        <w:numPr>
          <w:ilvl w:val="0"/>
          <w:numId w:val="41"/>
        </w:numPr>
        <w:jc w:val="both"/>
      </w:pPr>
      <w:r w:rsidRPr="005537FE">
        <w:rPr>
          <w:b/>
        </w:rPr>
        <w:t>Button</w:t>
      </w:r>
      <w:r>
        <w:t xml:space="preserve"> for </w:t>
      </w:r>
      <w:r>
        <w:rPr>
          <w:lang w:val="id-ID"/>
        </w:rPr>
        <w:t>Save, Delete Transaction, Update Seat, and Delete Seat.</w:t>
      </w:r>
    </w:p>
    <w:p w14:paraId="56782462" w14:textId="77777777" w:rsidR="00DE4D5C" w:rsidRDefault="00DE4D5C" w:rsidP="00DE4D5C">
      <w:pPr>
        <w:pStyle w:val="ListParagraph"/>
        <w:numPr>
          <w:ilvl w:val="0"/>
          <w:numId w:val="41"/>
        </w:numPr>
        <w:jc w:val="both"/>
      </w:pPr>
      <w:r w:rsidRPr="005537FE">
        <w:rPr>
          <w:b/>
        </w:rPr>
        <w:t>Label</w:t>
      </w:r>
      <w:r>
        <w:t xml:space="preserve"> for </w:t>
      </w:r>
      <w:r>
        <w:rPr>
          <w:lang w:val="id-ID"/>
        </w:rPr>
        <w:t>TransactionID, Payment, Booking Date, Transaction Date, Seat Number, and New Seat Number.</w:t>
      </w:r>
    </w:p>
    <w:p w14:paraId="5A189BA4" w14:textId="77777777" w:rsidR="00DE4D5C" w:rsidRDefault="00DE4D5C" w:rsidP="00DE4D5C">
      <w:pPr>
        <w:pStyle w:val="ListParagraph"/>
        <w:numPr>
          <w:ilvl w:val="0"/>
          <w:numId w:val="41"/>
        </w:numPr>
        <w:jc w:val="both"/>
      </w:pPr>
      <w:r>
        <w:rPr>
          <w:b/>
          <w:lang w:val="id-ID"/>
        </w:rPr>
        <w:t>ComboBox</w:t>
      </w:r>
      <w:r>
        <w:t xml:space="preserve"> for </w:t>
      </w:r>
      <w:r>
        <w:rPr>
          <w:lang w:val="id-ID"/>
        </w:rPr>
        <w:t>TransactionID, Payment, Seat Number, and New Seat Number.</w:t>
      </w:r>
      <w:r>
        <w:t xml:space="preserve"> </w:t>
      </w:r>
    </w:p>
    <w:p w14:paraId="7D17CCD3" w14:textId="77777777" w:rsidR="00DE4D5C" w:rsidRDefault="00DE4D5C" w:rsidP="00DE4D5C">
      <w:pPr>
        <w:pStyle w:val="ListParagraph"/>
        <w:ind w:left="360"/>
        <w:jc w:val="both"/>
        <w:rPr>
          <w:b/>
        </w:rPr>
      </w:pPr>
    </w:p>
    <w:p w14:paraId="1519AA39" w14:textId="77777777" w:rsidR="00DE4D5C" w:rsidRPr="00FD4546" w:rsidRDefault="00DE4D5C" w:rsidP="00DE4D5C">
      <w:pPr>
        <w:pStyle w:val="ListParagraph"/>
        <w:ind w:left="360"/>
        <w:jc w:val="both"/>
        <w:rPr>
          <w:lang w:val="id-ID"/>
        </w:rPr>
      </w:pPr>
      <w:r w:rsidRPr="005537FE">
        <w:rPr>
          <w:b/>
        </w:rPr>
        <w:t>Description</w:t>
      </w:r>
      <w:r>
        <w:t>:</w:t>
      </w:r>
    </w:p>
    <w:p w14:paraId="14A41205" w14:textId="77777777" w:rsidR="00DE4D5C" w:rsidRPr="00FD4546" w:rsidRDefault="00DE4D5C" w:rsidP="00DE4D5C">
      <w:pPr>
        <w:pStyle w:val="ListParagraph"/>
        <w:numPr>
          <w:ilvl w:val="0"/>
          <w:numId w:val="42"/>
        </w:numPr>
        <w:ind w:left="720"/>
        <w:jc w:val="both"/>
      </w:pPr>
      <w:r w:rsidRPr="00804698">
        <w:rPr>
          <w:b/>
          <w:lang w:val="id-ID"/>
        </w:rPr>
        <w:t>TransactionID</w:t>
      </w:r>
      <w:r>
        <w:rPr>
          <w:lang w:val="id-ID"/>
        </w:rPr>
        <w:t xml:space="preserve"> contain </w:t>
      </w:r>
      <w:r w:rsidRPr="00FD4546">
        <w:rPr>
          <w:b/>
          <w:lang w:val="id-ID"/>
        </w:rPr>
        <w:t>all ID of transactions that user did</w:t>
      </w:r>
      <w:r>
        <w:rPr>
          <w:lang w:val="id-ID"/>
        </w:rPr>
        <w:t xml:space="preserve"> in the past.</w:t>
      </w:r>
    </w:p>
    <w:p w14:paraId="7553FDF7" w14:textId="77777777" w:rsidR="00DE4D5C" w:rsidRDefault="00DE4D5C" w:rsidP="00DE4D5C">
      <w:pPr>
        <w:pStyle w:val="ListParagraph"/>
        <w:numPr>
          <w:ilvl w:val="0"/>
          <w:numId w:val="42"/>
        </w:numPr>
        <w:ind w:left="720"/>
        <w:jc w:val="both"/>
      </w:pPr>
      <w:r w:rsidRPr="00B20F88">
        <w:rPr>
          <w:lang w:val="id-ID"/>
        </w:rPr>
        <w:t>Booking date and Transaction date are</w:t>
      </w:r>
      <w:r>
        <w:rPr>
          <w:b/>
          <w:lang w:val="id-ID"/>
        </w:rPr>
        <w:t xml:space="preserve"> read only.</w:t>
      </w:r>
    </w:p>
    <w:p w14:paraId="3242D6C1" w14:textId="77777777" w:rsidR="00DE4D5C" w:rsidRDefault="00DE4D5C" w:rsidP="00DE4D5C">
      <w:pPr>
        <w:pStyle w:val="ListParagraph"/>
        <w:numPr>
          <w:ilvl w:val="0"/>
          <w:numId w:val="42"/>
        </w:numPr>
        <w:ind w:left="720"/>
        <w:jc w:val="both"/>
      </w:pPr>
      <w:r>
        <w:rPr>
          <w:b/>
          <w:lang w:val="id-ID"/>
        </w:rPr>
        <w:t xml:space="preserve">Payment </w:t>
      </w:r>
      <w:r>
        <w:rPr>
          <w:lang w:val="id-ID"/>
        </w:rPr>
        <w:t xml:space="preserve">have </w:t>
      </w:r>
      <w:r w:rsidRPr="00804698">
        <w:rPr>
          <w:b/>
          <w:lang w:val="id-ID"/>
        </w:rPr>
        <w:t>4 static content</w:t>
      </w:r>
      <w:r>
        <w:rPr>
          <w:lang w:val="id-ID"/>
        </w:rPr>
        <w:t xml:space="preserve"> </w:t>
      </w:r>
      <w:r>
        <w:t>(</w:t>
      </w:r>
      <w:r w:rsidRPr="00C9464B">
        <w:rPr>
          <w:lang w:val="id-ID"/>
        </w:rPr>
        <w:t>Credit Card, Transfer BCA, Transfer Mandiri, Transfer Permata</w:t>
      </w:r>
      <w:r>
        <w:rPr>
          <w:lang w:val="id-ID"/>
        </w:rPr>
        <w:t>).</w:t>
      </w:r>
    </w:p>
    <w:p w14:paraId="493584DA" w14:textId="77777777" w:rsidR="00DE4D5C" w:rsidRPr="00813FC1" w:rsidRDefault="00DE4D5C" w:rsidP="00DE4D5C">
      <w:pPr>
        <w:pStyle w:val="ListParagraph"/>
        <w:numPr>
          <w:ilvl w:val="0"/>
          <w:numId w:val="42"/>
        </w:numPr>
        <w:ind w:left="720"/>
        <w:jc w:val="both"/>
      </w:pPr>
      <w:r>
        <w:t xml:space="preserve">If </w:t>
      </w:r>
      <w:proofErr w:type="spellStart"/>
      <w:r w:rsidRPr="003F7907">
        <w:rPr>
          <w:b/>
        </w:rPr>
        <w:t>DataGridView</w:t>
      </w:r>
      <w:proofErr w:type="spellEnd"/>
      <w:r>
        <w:rPr>
          <w:b/>
          <w:lang w:val="id-ID"/>
        </w:rPr>
        <w:t xml:space="preserve"> of Transaction</w:t>
      </w:r>
      <w:r>
        <w:t xml:space="preserve"> is clicked, then show all information to the existing fields</w:t>
      </w:r>
      <w:r>
        <w:rPr>
          <w:lang w:val="id-ID"/>
        </w:rPr>
        <w:t xml:space="preserve"> based on clicked TransactionID, and update DataGridView of seat detail</w:t>
      </w:r>
      <w:r>
        <w:t>.</w:t>
      </w:r>
    </w:p>
    <w:p w14:paraId="253677C3" w14:textId="77777777" w:rsidR="00DE4D5C" w:rsidRPr="00813FC1" w:rsidRDefault="00DE4D5C" w:rsidP="00DE4D5C">
      <w:pPr>
        <w:pStyle w:val="ListParagraph"/>
        <w:numPr>
          <w:ilvl w:val="0"/>
          <w:numId w:val="42"/>
        </w:numPr>
        <w:ind w:left="720"/>
        <w:jc w:val="both"/>
      </w:pPr>
      <w:r>
        <w:rPr>
          <w:lang w:val="id-ID"/>
        </w:rPr>
        <w:t xml:space="preserve">If Save button clicked, </w:t>
      </w:r>
      <w:r w:rsidRPr="001F16AE">
        <w:rPr>
          <w:b/>
          <w:lang w:val="id-ID"/>
        </w:rPr>
        <w:t>update</w:t>
      </w:r>
      <w:r>
        <w:rPr>
          <w:lang w:val="id-ID"/>
        </w:rPr>
        <w:t xml:space="preserve"> the </w:t>
      </w:r>
      <w:r w:rsidRPr="001F16AE">
        <w:rPr>
          <w:b/>
          <w:lang w:val="id-ID"/>
        </w:rPr>
        <w:t>payment</w:t>
      </w:r>
      <w:r>
        <w:rPr>
          <w:lang w:val="id-ID"/>
        </w:rPr>
        <w:t xml:space="preserve"> of chosen TransactionID.</w:t>
      </w:r>
      <w:r w:rsidRPr="00A701E4">
        <w:t xml:space="preserve"> </w:t>
      </w:r>
    </w:p>
    <w:p w14:paraId="359D4224" w14:textId="77777777" w:rsidR="00DE4D5C" w:rsidRPr="000502B4" w:rsidRDefault="00DE4D5C" w:rsidP="00DE4D5C">
      <w:pPr>
        <w:pStyle w:val="ListParagraph"/>
        <w:numPr>
          <w:ilvl w:val="0"/>
          <w:numId w:val="42"/>
        </w:numPr>
        <w:ind w:left="720"/>
        <w:jc w:val="both"/>
      </w:pPr>
      <w:r>
        <w:rPr>
          <w:lang w:val="id-ID"/>
        </w:rPr>
        <w:t xml:space="preserve">If </w:t>
      </w:r>
      <w:r>
        <w:t>Delete</w:t>
      </w:r>
      <w:r>
        <w:rPr>
          <w:lang w:val="id-ID"/>
        </w:rPr>
        <w:t xml:space="preserve"> button clicked, </w:t>
      </w:r>
      <w:r>
        <w:rPr>
          <w:b/>
        </w:rPr>
        <w:t>delete</w:t>
      </w:r>
      <w:r>
        <w:rPr>
          <w:lang w:val="id-ID"/>
        </w:rPr>
        <w:t xml:space="preserve"> the </w:t>
      </w:r>
      <w:r w:rsidRPr="001F16AE">
        <w:rPr>
          <w:b/>
          <w:lang w:val="id-ID"/>
        </w:rPr>
        <w:t>payment</w:t>
      </w:r>
      <w:r>
        <w:rPr>
          <w:lang w:val="id-ID"/>
        </w:rPr>
        <w:t xml:space="preserve"> of chosen TransactionID</w:t>
      </w:r>
      <w:r>
        <w:t>.</w:t>
      </w:r>
    </w:p>
    <w:p w14:paraId="6CFF31CC" w14:textId="77777777" w:rsidR="00DE4D5C" w:rsidRPr="00B80A5A" w:rsidRDefault="00DE4D5C" w:rsidP="00DE4D5C">
      <w:pPr>
        <w:pStyle w:val="ListParagraph"/>
        <w:numPr>
          <w:ilvl w:val="0"/>
          <w:numId w:val="42"/>
        </w:numPr>
        <w:ind w:left="720"/>
        <w:jc w:val="both"/>
      </w:pPr>
      <w:r>
        <w:rPr>
          <w:lang w:val="id-ID"/>
        </w:rPr>
        <w:t>The "</w:t>
      </w:r>
      <w:r w:rsidRPr="001E03EE">
        <w:rPr>
          <w:b/>
          <w:lang w:val="id-ID"/>
        </w:rPr>
        <w:t>Seat</w:t>
      </w:r>
      <w:r>
        <w:rPr>
          <w:lang w:val="id-ID"/>
        </w:rPr>
        <w:t xml:space="preserve"> </w:t>
      </w:r>
      <w:r w:rsidRPr="001E03EE">
        <w:rPr>
          <w:b/>
          <w:lang w:val="id-ID"/>
        </w:rPr>
        <w:t>Number</w:t>
      </w:r>
      <w:r>
        <w:rPr>
          <w:lang w:val="id-ID"/>
        </w:rPr>
        <w:t xml:space="preserve">" combo box </w:t>
      </w:r>
      <w:r w:rsidRPr="003D4716">
        <w:rPr>
          <w:b/>
          <w:lang w:val="id-ID"/>
        </w:rPr>
        <w:t>only contain</w:t>
      </w:r>
      <w:r>
        <w:rPr>
          <w:lang w:val="id-ID"/>
        </w:rPr>
        <w:t xml:space="preserve"> the row and column of </w:t>
      </w:r>
      <w:r w:rsidRPr="003D4716">
        <w:rPr>
          <w:b/>
          <w:lang w:val="id-ID"/>
        </w:rPr>
        <w:t>computers thats user booked on the selected TransactionID.</w:t>
      </w:r>
    </w:p>
    <w:p w14:paraId="15264D55" w14:textId="77777777" w:rsidR="00DE4D5C" w:rsidRPr="001F16AE" w:rsidRDefault="00DE4D5C" w:rsidP="00DE4D5C">
      <w:pPr>
        <w:pStyle w:val="ListParagraph"/>
        <w:numPr>
          <w:ilvl w:val="0"/>
          <w:numId w:val="42"/>
        </w:numPr>
        <w:ind w:left="720"/>
        <w:jc w:val="both"/>
      </w:pPr>
      <w:r>
        <w:rPr>
          <w:lang w:val="id-ID"/>
        </w:rPr>
        <w:lastRenderedPageBreak/>
        <w:t>The "</w:t>
      </w:r>
      <w:r w:rsidRPr="001E03EE">
        <w:rPr>
          <w:b/>
          <w:lang w:val="id-ID"/>
        </w:rPr>
        <w:t>Change</w:t>
      </w:r>
      <w:r>
        <w:rPr>
          <w:lang w:val="id-ID"/>
        </w:rPr>
        <w:t xml:space="preserve"> </w:t>
      </w:r>
      <w:r w:rsidRPr="001E03EE">
        <w:rPr>
          <w:b/>
          <w:lang w:val="id-ID"/>
        </w:rPr>
        <w:t>to</w:t>
      </w:r>
      <w:r>
        <w:rPr>
          <w:lang w:val="id-ID"/>
        </w:rPr>
        <w:t xml:space="preserve">" combo box </w:t>
      </w:r>
      <w:r w:rsidRPr="003D4716">
        <w:rPr>
          <w:b/>
          <w:lang w:val="id-ID"/>
        </w:rPr>
        <w:t>only contain</w:t>
      </w:r>
      <w:r>
        <w:rPr>
          <w:lang w:val="id-ID"/>
        </w:rPr>
        <w:t xml:space="preserve"> the row and column of </w:t>
      </w:r>
      <w:r w:rsidRPr="003D4716">
        <w:rPr>
          <w:b/>
          <w:lang w:val="id-ID"/>
        </w:rPr>
        <w:t xml:space="preserve">computers thats no one booked on </w:t>
      </w:r>
      <w:r>
        <w:rPr>
          <w:b/>
          <w:lang w:val="id-ID"/>
        </w:rPr>
        <w:t>the</w:t>
      </w:r>
      <w:r w:rsidRPr="003D4716">
        <w:rPr>
          <w:b/>
          <w:lang w:val="id-ID"/>
        </w:rPr>
        <w:t xml:space="preserve"> booking date</w:t>
      </w:r>
      <w:r>
        <w:rPr>
          <w:b/>
          <w:lang w:val="id-ID"/>
        </w:rPr>
        <w:t xml:space="preserve"> of the selected </w:t>
      </w:r>
      <w:r w:rsidRPr="003D4716">
        <w:rPr>
          <w:b/>
          <w:lang w:val="id-ID"/>
        </w:rPr>
        <w:t>TransactionID</w:t>
      </w:r>
      <w:r>
        <w:rPr>
          <w:lang w:val="id-ID"/>
        </w:rPr>
        <w:t>.</w:t>
      </w:r>
    </w:p>
    <w:p w14:paraId="797170D8" w14:textId="77777777" w:rsidR="00DE4D5C" w:rsidRPr="001F16AE" w:rsidRDefault="00DE4D5C" w:rsidP="00DE4D5C">
      <w:pPr>
        <w:pStyle w:val="ListParagraph"/>
        <w:numPr>
          <w:ilvl w:val="0"/>
          <w:numId w:val="42"/>
        </w:numPr>
        <w:ind w:left="720"/>
        <w:jc w:val="both"/>
      </w:pPr>
      <w:r>
        <w:rPr>
          <w:lang w:val="id-ID"/>
        </w:rPr>
        <w:t xml:space="preserve">If Update Seat button clicked, </w:t>
      </w:r>
      <w:r w:rsidRPr="001F16AE">
        <w:rPr>
          <w:b/>
          <w:lang w:val="id-ID"/>
        </w:rPr>
        <w:t>update</w:t>
      </w:r>
      <w:r>
        <w:rPr>
          <w:lang w:val="id-ID"/>
        </w:rPr>
        <w:t xml:space="preserve"> the seat in the database based on "</w:t>
      </w:r>
      <w:r w:rsidRPr="001F16AE">
        <w:rPr>
          <w:b/>
          <w:lang w:val="id-ID"/>
        </w:rPr>
        <w:t>Seat Number</w:t>
      </w:r>
      <w:r>
        <w:rPr>
          <w:lang w:val="id-ID"/>
        </w:rPr>
        <w:t>" and "</w:t>
      </w:r>
      <w:r w:rsidRPr="001F16AE">
        <w:rPr>
          <w:b/>
          <w:lang w:val="id-ID"/>
        </w:rPr>
        <w:t>Change To</w:t>
      </w:r>
      <w:r>
        <w:rPr>
          <w:lang w:val="id-ID"/>
        </w:rPr>
        <w:t>" the combobox.</w:t>
      </w:r>
      <w:r w:rsidRPr="0096681F">
        <w:t xml:space="preserve"> </w:t>
      </w:r>
    </w:p>
    <w:p w14:paraId="10030CCD" w14:textId="77777777" w:rsidR="00DE4D5C" w:rsidRPr="0096681F" w:rsidRDefault="00DE4D5C" w:rsidP="00DE4D5C">
      <w:pPr>
        <w:pStyle w:val="ListParagraph"/>
        <w:numPr>
          <w:ilvl w:val="0"/>
          <w:numId w:val="42"/>
        </w:numPr>
        <w:ind w:left="720"/>
        <w:jc w:val="both"/>
        <w:rPr>
          <w:lang w:val="id-ID"/>
        </w:rPr>
      </w:pPr>
      <w:r w:rsidRPr="0096681F">
        <w:rPr>
          <w:lang w:val="id-ID"/>
        </w:rPr>
        <w:t xml:space="preserve">If </w:t>
      </w:r>
      <w:r>
        <w:t>Delete</w:t>
      </w:r>
      <w:r w:rsidRPr="0096681F">
        <w:rPr>
          <w:lang w:val="id-ID"/>
        </w:rPr>
        <w:t xml:space="preserve"> Seat button clicked, </w:t>
      </w:r>
      <w:r>
        <w:rPr>
          <w:b/>
        </w:rPr>
        <w:t>delete</w:t>
      </w:r>
      <w:r w:rsidRPr="0096681F">
        <w:rPr>
          <w:lang w:val="id-ID"/>
        </w:rPr>
        <w:t xml:space="preserve"> the</w:t>
      </w:r>
      <w:r>
        <w:t xml:space="preserve"> selected</w:t>
      </w:r>
      <w:r w:rsidRPr="0096681F">
        <w:rPr>
          <w:lang w:val="id-ID"/>
        </w:rPr>
        <w:t xml:space="preserve"> seat</w:t>
      </w:r>
      <w:r>
        <w:t xml:space="preserve">  number of the </w:t>
      </w:r>
      <w:proofErr w:type="spellStart"/>
      <w:r>
        <w:rPr>
          <w:b/>
        </w:rPr>
        <w:t>T</w:t>
      </w:r>
      <w:r w:rsidRPr="00BE1A8F">
        <w:rPr>
          <w:b/>
        </w:rPr>
        <w:t>ransaction</w:t>
      </w:r>
      <w:r>
        <w:rPr>
          <w:b/>
        </w:rPr>
        <w:t>ID</w:t>
      </w:r>
      <w:proofErr w:type="spellEnd"/>
      <w:r w:rsidRPr="0096681F">
        <w:rPr>
          <w:lang w:val="id-ID"/>
        </w:rPr>
        <w:t xml:space="preserve"> in the database.</w:t>
      </w:r>
    </w:p>
    <w:p w14:paraId="600ED18A" w14:textId="77777777" w:rsidR="00DE4D5C" w:rsidRDefault="00DE4D5C" w:rsidP="00DE4D5C">
      <w:pPr>
        <w:jc w:val="both"/>
        <w:rPr>
          <w:lang w:val="id-ID"/>
        </w:rPr>
      </w:pPr>
    </w:p>
    <w:p w14:paraId="33897666" w14:textId="77777777" w:rsidR="00DE4D5C" w:rsidRDefault="00DE4D5C" w:rsidP="00DE4D5C">
      <w:pPr>
        <w:jc w:val="both"/>
        <w:rPr>
          <w:lang w:val="id-ID"/>
        </w:rPr>
      </w:pPr>
    </w:p>
    <w:p w14:paraId="25C2AA0A" w14:textId="77777777" w:rsidR="00957A03" w:rsidRDefault="00957A03" w:rsidP="00DE4D5C">
      <w:pPr>
        <w:jc w:val="both"/>
        <w:rPr>
          <w:lang w:val="id-ID"/>
        </w:rPr>
      </w:pPr>
    </w:p>
    <w:p w14:paraId="3802073E" w14:textId="77777777" w:rsidR="00957A03" w:rsidRDefault="00957A03" w:rsidP="00DE4D5C">
      <w:pPr>
        <w:jc w:val="both"/>
        <w:rPr>
          <w:lang w:val="id-ID"/>
        </w:rPr>
      </w:pPr>
    </w:p>
    <w:p w14:paraId="40DCA58C" w14:textId="77777777" w:rsidR="00957A03" w:rsidRDefault="00957A03" w:rsidP="00DE4D5C">
      <w:pPr>
        <w:jc w:val="both"/>
        <w:rPr>
          <w:lang w:val="id-ID"/>
        </w:rPr>
      </w:pPr>
    </w:p>
    <w:p w14:paraId="6BC7C565" w14:textId="77777777" w:rsidR="00957A03" w:rsidRDefault="00957A03" w:rsidP="00DE4D5C">
      <w:pPr>
        <w:jc w:val="both"/>
        <w:rPr>
          <w:lang w:val="id-ID"/>
        </w:rPr>
      </w:pPr>
    </w:p>
    <w:p w14:paraId="39174601" w14:textId="77777777" w:rsidR="00957A03" w:rsidRPr="00813FC1" w:rsidRDefault="00957A03" w:rsidP="00DE4D5C">
      <w:pPr>
        <w:jc w:val="both"/>
        <w:rPr>
          <w:lang w:val="id-ID"/>
        </w:rPr>
      </w:pPr>
    </w:p>
    <w:p w14:paraId="3B8FE3AC" w14:textId="77777777" w:rsidR="00DE4D5C" w:rsidRPr="008118BF" w:rsidRDefault="00DE4D5C" w:rsidP="00DE4D5C">
      <w:pPr>
        <w:pStyle w:val="ListParagraph"/>
        <w:numPr>
          <w:ilvl w:val="0"/>
          <w:numId w:val="45"/>
        </w:numPr>
        <w:tabs>
          <w:tab w:val="clear" w:pos="2880"/>
          <w:tab w:val="left" w:pos="990"/>
        </w:tabs>
        <w:ind w:left="426" w:hanging="284"/>
        <w:rPr>
          <w:b/>
        </w:rPr>
      </w:pPr>
      <w:r>
        <w:rPr>
          <w:b/>
          <w:lang w:val="id-ID"/>
        </w:rPr>
        <w:t xml:space="preserve">Control </w:t>
      </w:r>
      <w:r>
        <w:rPr>
          <w:b/>
        </w:rPr>
        <w:t>Form</w:t>
      </w:r>
    </w:p>
    <w:p w14:paraId="1A1E154E" w14:textId="77777777" w:rsidR="00DE4D5C" w:rsidRDefault="00DE4D5C" w:rsidP="00DE4D5C">
      <w:pPr>
        <w:tabs>
          <w:tab w:val="left" w:pos="990"/>
        </w:tabs>
        <w:ind w:left="360"/>
        <w:rPr>
          <w:noProof/>
          <w:lang w:eastAsia="en-US"/>
        </w:rPr>
      </w:pPr>
      <w:r>
        <w:rPr>
          <w:noProof/>
          <w:lang w:eastAsia="en-US"/>
        </w:rPr>
        <w:drawing>
          <wp:inline distT="0" distB="0" distL="0" distR="0" wp14:anchorId="2927C4EE" wp14:editId="75BAB5D3">
            <wp:extent cx="4572000" cy="229241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tretch>
                      <a:fillRect/>
                    </a:stretch>
                  </pic:blipFill>
                  <pic:spPr bwMode="auto">
                    <a:xfrm>
                      <a:off x="0" y="0"/>
                      <a:ext cx="4572000" cy="2292412"/>
                    </a:xfrm>
                    <a:prstGeom prst="rect">
                      <a:avLst/>
                    </a:prstGeom>
                    <a:noFill/>
                    <a:ln w="9525">
                      <a:noFill/>
                      <a:miter lim="800000"/>
                      <a:headEnd/>
                      <a:tailEnd/>
                    </a:ln>
                  </pic:spPr>
                </pic:pic>
              </a:graphicData>
            </a:graphic>
          </wp:inline>
        </w:drawing>
      </w:r>
      <w:r>
        <w:rPr>
          <w:noProof/>
          <w:lang w:eastAsia="en-US"/>
        </w:rPr>
        <w:t xml:space="preserve">    </w:t>
      </w:r>
    </w:p>
    <w:p w14:paraId="0F240052" w14:textId="77777777" w:rsidR="00DE4D5C" w:rsidRDefault="00DE4D5C" w:rsidP="00DE4D5C">
      <w:pPr>
        <w:tabs>
          <w:tab w:val="left" w:pos="990"/>
        </w:tabs>
        <w:rPr>
          <w:noProof/>
          <w:lang w:eastAsia="en-US"/>
        </w:rPr>
      </w:pPr>
    </w:p>
    <w:p w14:paraId="732CF8FE" w14:textId="77777777" w:rsidR="00DE4D5C" w:rsidRDefault="00DE4D5C" w:rsidP="00DE4D5C">
      <w:pPr>
        <w:tabs>
          <w:tab w:val="left" w:pos="990"/>
        </w:tabs>
        <w:ind w:left="360"/>
        <w:jc w:val="both"/>
        <w:rPr>
          <w:b/>
          <w:noProof/>
          <w:lang w:eastAsia="en-US"/>
        </w:rPr>
      </w:pPr>
      <w:r>
        <w:rPr>
          <w:b/>
          <w:noProof/>
          <w:lang w:eastAsia="en-US"/>
        </w:rPr>
        <w:t xml:space="preserve">Components: </w:t>
      </w:r>
    </w:p>
    <w:p w14:paraId="1F5912C0" w14:textId="77777777" w:rsidR="00DE4D5C" w:rsidRPr="0028777E" w:rsidRDefault="00DE4D5C" w:rsidP="00DE4D5C">
      <w:pPr>
        <w:pStyle w:val="ListParagraph"/>
        <w:numPr>
          <w:ilvl w:val="0"/>
          <w:numId w:val="3"/>
        </w:numPr>
        <w:tabs>
          <w:tab w:val="left" w:pos="990"/>
        </w:tabs>
        <w:ind w:left="720"/>
        <w:jc w:val="both"/>
        <w:rPr>
          <w:b/>
        </w:rPr>
      </w:pPr>
      <w:r>
        <w:rPr>
          <w:b/>
        </w:rPr>
        <w:t xml:space="preserve">Button </w:t>
      </w:r>
      <w:r>
        <w:t xml:space="preserve">for </w:t>
      </w:r>
      <w:r>
        <w:rPr>
          <w:lang w:val="id-ID"/>
        </w:rPr>
        <w:t xml:space="preserve">Save </w:t>
      </w:r>
      <w:r>
        <w:t xml:space="preserve">and </w:t>
      </w:r>
      <w:r>
        <w:rPr>
          <w:lang w:val="id-ID"/>
        </w:rPr>
        <w:t>Exit.</w:t>
      </w:r>
    </w:p>
    <w:p w14:paraId="37310793" w14:textId="77777777" w:rsidR="00DE4D5C" w:rsidRPr="008127FE" w:rsidRDefault="00DE4D5C" w:rsidP="00DE4D5C">
      <w:pPr>
        <w:pStyle w:val="ListParagraph"/>
        <w:numPr>
          <w:ilvl w:val="0"/>
          <w:numId w:val="3"/>
        </w:numPr>
        <w:tabs>
          <w:tab w:val="left" w:pos="990"/>
        </w:tabs>
        <w:ind w:left="720"/>
        <w:jc w:val="both"/>
        <w:rPr>
          <w:b/>
        </w:rPr>
      </w:pPr>
      <w:proofErr w:type="spellStart"/>
      <w:r>
        <w:rPr>
          <w:b/>
        </w:rPr>
        <w:t>GroupBox</w:t>
      </w:r>
      <w:proofErr w:type="spellEnd"/>
      <w:r>
        <w:rPr>
          <w:b/>
        </w:rPr>
        <w:t xml:space="preserve"> </w:t>
      </w:r>
      <w:r>
        <w:t xml:space="preserve">for </w:t>
      </w:r>
      <w:r>
        <w:rPr>
          <w:lang w:val="id-ID"/>
        </w:rPr>
        <w:t>each computer.</w:t>
      </w:r>
    </w:p>
    <w:p w14:paraId="6EFC523D" w14:textId="77777777" w:rsidR="00DE4D5C" w:rsidRPr="004E6E5D" w:rsidRDefault="00DE4D5C" w:rsidP="00DE4D5C">
      <w:pPr>
        <w:pStyle w:val="ListParagraph"/>
        <w:numPr>
          <w:ilvl w:val="0"/>
          <w:numId w:val="3"/>
        </w:numPr>
        <w:tabs>
          <w:tab w:val="left" w:pos="990"/>
        </w:tabs>
        <w:ind w:left="720"/>
        <w:jc w:val="both"/>
        <w:rPr>
          <w:b/>
        </w:rPr>
      </w:pPr>
      <w:r>
        <w:rPr>
          <w:b/>
          <w:lang w:val="id-ID"/>
        </w:rPr>
        <w:t>Rich</w:t>
      </w:r>
      <w:r>
        <w:rPr>
          <w:b/>
        </w:rPr>
        <w:t xml:space="preserve">Textbox </w:t>
      </w:r>
      <w:r>
        <w:t xml:space="preserve">for </w:t>
      </w:r>
      <w:r>
        <w:rPr>
          <w:lang w:val="id-ID"/>
        </w:rPr>
        <w:t>reason to make computer offline.</w:t>
      </w:r>
    </w:p>
    <w:p w14:paraId="60EBE512" w14:textId="77777777" w:rsidR="00DE4D5C" w:rsidRPr="00C16BED" w:rsidRDefault="00DE4D5C" w:rsidP="00DE4D5C">
      <w:pPr>
        <w:pStyle w:val="ListParagraph"/>
        <w:numPr>
          <w:ilvl w:val="0"/>
          <w:numId w:val="3"/>
        </w:numPr>
        <w:tabs>
          <w:tab w:val="left" w:pos="990"/>
        </w:tabs>
        <w:ind w:left="720"/>
        <w:jc w:val="both"/>
        <w:rPr>
          <w:b/>
        </w:rPr>
      </w:pPr>
      <w:r>
        <w:rPr>
          <w:b/>
          <w:lang w:val="id-ID"/>
        </w:rPr>
        <w:t xml:space="preserve">RadioButton </w:t>
      </w:r>
      <w:r>
        <w:rPr>
          <w:lang w:val="id-ID"/>
        </w:rPr>
        <w:t>status for each computer.</w:t>
      </w:r>
    </w:p>
    <w:p w14:paraId="54BFC791" w14:textId="77777777" w:rsidR="00DE4D5C" w:rsidRPr="00C16BED" w:rsidRDefault="00DE4D5C" w:rsidP="00DE4D5C">
      <w:pPr>
        <w:pStyle w:val="ListParagraph"/>
        <w:numPr>
          <w:ilvl w:val="0"/>
          <w:numId w:val="3"/>
        </w:numPr>
        <w:tabs>
          <w:tab w:val="left" w:pos="990"/>
        </w:tabs>
        <w:ind w:left="720"/>
        <w:jc w:val="both"/>
        <w:rPr>
          <w:b/>
        </w:rPr>
      </w:pPr>
      <w:r w:rsidRPr="00C16BED">
        <w:rPr>
          <w:b/>
          <w:lang w:val="id-ID"/>
        </w:rPr>
        <w:t>PictureBox</w:t>
      </w:r>
      <w:r>
        <w:rPr>
          <w:b/>
          <w:lang w:val="id-ID"/>
        </w:rPr>
        <w:t xml:space="preserve"> </w:t>
      </w:r>
      <w:r>
        <w:rPr>
          <w:lang w:val="id-ID"/>
        </w:rPr>
        <w:t>for images.</w:t>
      </w:r>
    </w:p>
    <w:p w14:paraId="5C57F252" w14:textId="77777777" w:rsidR="00DE4D5C" w:rsidRDefault="00DE4D5C" w:rsidP="00DE4D5C">
      <w:pPr>
        <w:tabs>
          <w:tab w:val="left" w:pos="990"/>
        </w:tabs>
        <w:jc w:val="both"/>
      </w:pPr>
    </w:p>
    <w:p w14:paraId="34F81C2A" w14:textId="77777777" w:rsidR="00DE4D5C" w:rsidRDefault="00DE4D5C" w:rsidP="00DE4D5C">
      <w:pPr>
        <w:tabs>
          <w:tab w:val="left" w:pos="990"/>
        </w:tabs>
        <w:ind w:left="360"/>
        <w:jc w:val="both"/>
        <w:rPr>
          <w:b/>
        </w:rPr>
      </w:pPr>
      <w:r>
        <w:rPr>
          <w:b/>
        </w:rPr>
        <w:t xml:space="preserve">Description: </w:t>
      </w:r>
    </w:p>
    <w:p w14:paraId="2D5D5213" w14:textId="77777777" w:rsidR="00DE4D5C" w:rsidRPr="00F17D49" w:rsidRDefault="00DE4D5C" w:rsidP="00DE4D5C">
      <w:pPr>
        <w:pStyle w:val="ListParagraph"/>
        <w:numPr>
          <w:ilvl w:val="0"/>
          <w:numId w:val="3"/>
        </w:numPr>
        <w:tabs>
          <w:tab w:val="left" w:pos="990"/>
        </w:tabs>
        <w:ind w:left="720"/>
        <w:jc w:val="both"/>
        <w:rPr>
          <w:b/>
        </w:rPr>
      </w:pPr>
      <w:r>
        <w:rPr>
          <w:lang w:val="id-ID"/>
        </w:rPr>
        <w:t>All computers have 2 status. Serving and offline.</w:t>
      </w:r>
    </w:p>
    <w:p w14:paraId="70225C12" w14:textId="77777777" w:rsidR="00DE4D5C" w:rsidRPr="00F17D49" w:rsidRDefault="00DE4D5C" w:rsidP="00DE4D5C">
      <w:pPr>
        <w:pStyle w:val="ListParagraph"/>
        <w:numPr>
          <w:ilvl w:val="0"/>
          <w:numId w:val="3"/>
        </w:numPr>
        <w:tabs>
          <w:tab w:val="left" w:pos="990"/>
        </w:tabs>
        <w:ind w:left="720"/>
        <w:jc w:val="both"/>
        <w:rPr>
          <w:b/>
        </w:rPr>
      </w:pPr>
      <w:r w:rsidRPr="00C421D1">
        <w:rPr>
          <w:b/>
          <w:lang w:val="id-ID"/>
        </w:rPr>
        <w:t>Serving</w:t>
      </w:r>
      <w:r>
        <w:rPr>
          <w:lang w:val="id-ID"/>
        </w:rPr>
        <w:t xml:space="preserve"> means computers are working </w:t>
      </w:r>
      <w:r w:rsidRPr="00C421D1">
        <w:rPr>
          <w:b/>
          <w:lang w:val="id-ID"/>
        </w:rPr>
        <w:t>properly</w:t>
      </w:r>
      <w:r>
        <w:rPr>
          <w:lang w:val="id-ID"/>
        </w:rPr>
        <w:t xml:space="preserve"> and registered users </w:t>
      </w:r>
      <w:r w:rsidRPr="00C421D1">
        <w:rPr>
          <w:b/>
          <w:lang w:val="id-ID"/>
        </w:rPr>
        <w:t>can book</w:t>
      </w:r>
      <w:r>
        <w:rPr>
          <w:lang w:val="id-ID"/>
        </w:rPr>
        <w:t xml:space="preserve"> that computers.</w:t>
      </w:r>
    </w:p>
    <w:p w14:paraId="71330F14" w14:textId="77777777" w:rsidR="00DE4D5C" w:rsidRPr="00F17D49" w:rsidRDefault="00DE4D5C" w:rsidP="00DE4D5C">
      <w:pPr>
        <w:pStyle w:val="ListParagraph"/>
        <w:numPr>
          <w:ilvl w:val="0"/>
          <w:numId w:val="3"/>
        </w:numPr>
        <w:tabs>
          <w:tab w:val="left" w:pos="990"/>
        </w:tabs>
        <w:ind w:left="720"/>
        <w:jc w:val="both"/>
        <w:rPr>
          <w:b/>
        </w:rPr>
      </w:pPr>
      <w:r w:rsidRPr="00C421D1">
        <w:rPr>
          <w:b/>
          <w:lang w:val="id-ID"/>
        </w:rPr>
        <w:t>Offline</w:t>
      </w:r>
      <w:r>
        <w:rPr>
          <w:lang w:val="id-ID"/>
        </w:rPr>
        <w:t xml:space="preserve"> means computer is </w:t>
      </w:r>
      <w:r w:rsidRPr="00C421D1">
        <w:rPr>
          <w:b/>
          <w:lang w:val="id-ID"/>
        </w:rPr>
        <w:t>on defect</w:t>
      </w:r>
      <w:r>
        <w:rPr>
          <w:lang w:val="id-ID"/>
        </w:rPr>
        <w:t xml:space="preserve"> status that cause user </w:t>
      </w:r>
      <w:r w:rsidRPr="00C421D1">
        <w:rPr>
          <w:b/>
          <w:lang w:val="id-ID"/>
        </w:rPr>
        <w:t>can't book</w:t>
      </w:r>
      <w:r>
        <w:rPr>
          <w:lang w:val="id-ID"/>
        </w:rPr>
        <w:t xml:space="preserve"> that computer.</w:t>
      </w:r>
    </w:p>
    <w:p w14:paraId="4ED66BE0" w14:textId="77777777" w:rsidR="00DE4D5C" w:rsidRPr="00511FEE" w:rsidRDefault="00DE4D5C" w:rsidP="00DE4D5C">
      <w:pPr>
        <w:pStyle w:val="ListParagraph"/>
        <w:numPr>
          <w:ilvl w:val="0"/>
          <w:numId w:val="3"/>
        </w:numPr>
        <w:tabs>
          <w:tab w:val="left" w:pos="990"/>
        </w:tabs>
        <w:ind w:left="720"/>
        <w:jc w:val="both"/>
        <w:rPr>
          <w:b/>
        </w:rPr>
      </w:pPr>
      <w:r>
        <w:rPr>
          <w:lang w:val="id-ID"/>
        </w:rPr>
        <w:t xml:space="preserve">Everytime this form </w:t>
      </w:r>
      <w:r w:rsidRPr="001A20AC">
        <w:rPr>
          <w:b/>
          <w:lang w:val="id-ID"/>
        </w:rPr>
        <w:t>called</w:t>
      </w:r>
      <w:r>
        <w:rPr>
          <w:b/>
          <w:lang w:val="id-ID"/>
        </w:rPr>
        <w:t xml:space="preserve"> or </w:t>
      </w:r>
      <w:r w:rsidRPr="001A20AC">
        <w:rPr>
          <w:b/>
          <w:lang w:val="id-ID"/>
        </w:rPr>
        <w:t>opened</w:t>
      </w:r>
      <w:r>
        <w:rPr>
          <w:lang w:val="id-ID"/>
        </w:rPr>
        <w:t xml:space="preserve">, each computer status and reason will be </w:t>
      </w:r>
      <w:r w:rsidRPr="001A20AC">
        <w:rPr>
          <w:b/>
          <w:lang w:val="id-ID"/>
        </w:rPr>
        <w:t>set to current status</w:t>
      </w:r>
      <w:r>
        <w:rPr>
          <w:lang w:val="id-ID"/>
        </w:rPr>
        <w:t>.</w:t>
      </w:r>
    </w:p>
    <w:p w14:paraId="12F542B9" w14:textId="77777777" w:rsidR="00DE4D5C" w:rsidRPr="00C421D1" w:rsidRDefault="00DE4D5C" w:rsidP="00DE4D5C">
      <w:pPr>
        <w:pStyle w:val="ListParagraph"/>
        <w:numPr>
          <w:ilvl w:val="0"/>
          <w:numId w:val="3"/>
        </w:numPr>
        <w:tabs>
          <w:tab w:val="left" w:pos="990"/>
        </w:tabs>
        <w:ind w:left="720"/>
        <w:jc w:val="both"/>
        <w:rPr>
          <w:b/>
        </w:rPr>
      </w:pPr>
      <w:r>
        <w:rPr>
          <w:lang w:val="id-ID"/>
        </w:rPr>
        <w:t xml:space="preserve">If button save clicked, Validate that offline computer must have reason: </w:t>
      </w:r>
    </w:p>
    <w:p w14:paraId="660D7E95" w14:textId="77777777" w:rsidR="00DE4D5C" w:rsidRPr="00C421D1" w:rsidRDefault="00DE4D5C" w:rsidP="00DE4D5C">
      <w:pPr>
        <w:pStyle w:val="ListParagraph"/>
        <w:numPr>
          <w:ilvl w:val="1"/>
          <w:numId w:val="3"/>
        </w:numPr>
        <w:tabs>
          <w:tab w:val="left" w:pos="990"/>
        </w:tabs>
        <w:ind w:left="1440"/>
        <w:jc w:val="both"/>
        <w:rPr>
          <w:b/>
        </w:rPr>
      </w:pPr>
      <w:r>
        <w:rPr>
          <w:lang w:val="id-ID"/>
        </w:rPr>
        <w:t xml:space="preserve">If </w:t>
      </w:r>
      <w:r w:rsidRPr="00B04936">
        <w:rPr>
          <w:b/>
          <w:lang w:val="id-ID"/>
        </w:rPr>
        <w:t>all</w:t>
      </w:r>
      <w:r>
        <w:rPr>
          <w:lang w:val="id-ID"/>
        </w:rPr>
        <w:t xml:space="preserve"> </w:t>
      </w:r>
      <w:r w:rsidRPr="00B04936">
        <w:rPr>
          <w:b/>
          <w:lang w:val="id-ID"/>
        </w:rPr>
        <w:t>offline</w:t>
      </w:r>
      <w:r>
        <w:rPr>
          <w:lang w:val="id-ID"/>
        </w:rPr>
        <w:t xml:space="preserve"> computers </w:t>
      </w:r>
      <w:r w:rsidRPr="00B04936">
        <w:rPr>
          <w:b/>
          <w:lang w:val="id-ID"/>
        </w:rPr>
        <w:t>have reason</w:t>
      </w:r>
      <w:r>
        <w:rPr>
          <w:lang w:val="id-ID"/>
        </w:rPr>
        <w:t>, program will show messages "Computer Update Success".</w:t>
      </w:r>
    </w:p>
    <w:p w14:paraId="2EBE0FFE" w14:textId="77777777" w:rsidR="00DE4D5C" w:rsidRPr="0034075A" w:rsidRDefault="00DE4D5C" w:rsidP="00DE4D5C">
      <w:pPr>
        <w:pStyle w:val="ListParagraph"/>
        <w:numPr>
          <w:ilvl w:val="1"/>
          <w:numId w:val="3"/>
        </w:numPr>
        <w:tabs>
          <w:tab w:val="left" w:pos="990"/>
        </w:tabs>
        <w:ind w:left="1440"/>
        <w:jc w:val="both"/>
        <w:rPr>
          <w:b/>
        </w:rPr>
      </w:pPr>
      <w:r>
        <w:rPr>
          <w:lang w:val="id-ID"/>
        </w:rPr>
        <w:lastRenderedPageBreak/>
        <w:t xml:space="preserve">If there is </w:t>
      </w:r>
      <w:r w:rsidRPr="00B04936">
        <w:rPr>
          <w:b/>
          <w:lang w:val="id-ID"/>
        </w:rPr>
        <w:t>an</w:t>
      </w:r>
      <w:r>
        <w:rPr>
          <w:lang w:val="id-ID"/>
        </w:rPr>
        <w:t xml:space="preserve"> </w:t>
      </w:r>
      <w:r w:rsidRPr="00B04936">
        <w:rPr>
          <w:b/>
          <w:lang w:val="id-ID"/>
        </w:rPr>
        <w:t>offline computer without reason</w:t>
      </w:r>
      <w:r>
        <w:rPr>
          <w:lang w:val="id-ID"/>
        </w:rPr>
        <w:t xml:space="preserve">, the program will update all computer status </w:t>
      </w:r>
      <w:r w:rsidRPr="00B04936">
        <w:rPr>
          <w:b/>
          <w:lang w:val="id-ID"/>
        </w:rPr>
        <w:t>except</w:t>
      </w:r>
      <w:r>
        <w:rPr>
          <w:lang w:val="id-ID"/>
        </w:rPr>
        <w:t xml:space="preserve"> the one that </w:t>
      </w:r>
      <w:r w:rsidRPr="00B04936">
        <w:rPr>
          <w:b/>
          <w:lang w:val="id-ID"/>
        </w:rPr>
        <w:t>offline computer without reason</w:t>
      </w:r>
      <w:r>
        <w:rPr>
          <w:lang w:val="id-ID"/>
        </w:rPr>
        <w:t>.</w:t>
      </w:r>
      <w:r w:rsidRPr="00425B59">
        <w:t xml:space="preserve"> </w:t>
      </w:r>
      <w:r>
        <w:rPr>
          <w:lang w:val="id-ID"/>
        </w:rPr>
        <w:t>And the system will inform the user "</w:t>
      </w:r>
      <w:r>
        <w:rPr>
          <w:b/>
          <w:lang w:val="id-ID"/>
        </w:rPr>
        <w:t>There is an offline computer without reason</w:t>
      </w:r>
      <w:r>
        <w:rPr>
          <w:lang w:val="id-ID"/>
        </w:rPr>
        <w:t>".</w:t>
      </w:r>
    </w:p>
    <w:p w14:paraId="4C785266" w14:textId="77777777" w:rsidR="00DE4D5C" w:rsidRDefault="00DE4D5C" w:rsidP="00DE4D5C">
      <w:pPr>
        <w:tabs>
          <w:tab w:val="left" w:pos="990"/>
        </w:tabs>
        <w:jc w:val="both"/>
        <w:rPr>
          <w:b/>
          <w:lang w:val="id-ID"/>
        </w:rPr>
      </w:pPr>
    </w:p>
    <w:p w14:paraId="3EFDE5B3" w14:textId="77777777" w:rsidR="00DE4D5C" w:rsidRDefault="00DE4D5C" w:rsidP="00DE4D5C">
      <w:pPr>
        <w:tabs>
          <w:tab w:val="left" w:pos="990"/>
        </w:tabs>
        <w:jc w:val="both"/>
        <w:rPr>
          <w:b/>
          <w:lang w:val="id-ID"/>
        </w:rPr>
      </w:pPr>
    </w:p>
    <w:p w14:paraId="2D61EB48" w14:textId="77777777" w:rsidR="00DE4D5C" w:rsidRDefault="00DE4D5C" w:rsidP="00DE4D5C">
      <w:pPr>
        <w:tabs>
          <w:tab w:val="left" w:pos="990"/>
        </w:tabs>
        <w:jc w:val="both"/>
        <w:rPr>
          <w:b/>
          <w:lang w:val="id-ID"/>
        </w:rPr>
      </w:pPr>
      <w:r>
        <w:rPr>
          <w:b/>
          <w:lang w:val="id-ID"/>
        </w:rPr>
        <w:t>NOTE :</w:t>
      </w:r>
    </w:p>
    <w:p w14:paraId="208BE82C" w14:textId="77777777" w:rsidR="00DE4D5C" w:rsidRPr="00231251" w:rsidRDefault="00DE4D5C" w:rsidP="00DE4D5C">
      <w:pPr>
        <w:pStyle w:val="ListParagraph"/>
        <w:numPr>
          <w:ilvl w:val="0"/>
          <w:numId w:val="44"/>
        </w:numPr>
        <w:tabs>
          <w:tab w:val="left" w:pos="990"/>
        </w:tabs>
        <w:jc w:val="both"/>
        <w:rPr>
          <w:b/>
          <w:lang w:val="id-ID"/>
        </w:rPr>
      </w:pPr>
      <w:r>
        <w:rPr>
          <w:lang w:val="id-ID"/>
        </w:rPr>
        <w:t>The numbers of computer is static. There are 10 computers.</w:t>
      </w:r>
    </w:p>
    <w:p w14:paraId="3256B09C" w14:textId="77777777" w:rsidR="00DE4D5C" w:rsidRPr="0034075A" w:rsidRDefault="00DE4D5C" w:rsidP="00DE4D5C">
      <w:pPr>
        <w:pStyle w:val="ListParagraph"/>
        <w:numPr>
          <w:ilvl w:val="0"/>
          <w:numId w:val="44"/>
        </w:numPr>
        <w:tabs>
          <w:tab w:val="left" w:pos="990"/>
        </w:tabs>
        <w:jc w:val="both"/>
        <w:rPr>
          <w:b/>
          <w:lang w:val="id-ID"/>
        </w:rPr>
      </w:pPr>
      <w:r>
        <w:rPr>
          <w:lang w:val="id-ID"/>
        </w:rPr>
        <w:t xml:space="preserve">There is 1 pre-registered user with id </w:t>
      </w:r>
      <w:r w:rsidRPr="00231251">
        <w:rPr>
          <w:b/>
          <w:lang w:val="id-ID"/>
        </w:rPr>
        <w:t>US0001</w:t>
      </w:r>
      <w:r>
        <w:rPr>
          <w:b/>
          <w:lang w:val="id-ID"/>
        </w:rPr>
        <w:t xml:space="preserve"> </w:t>
      </w:r>
      <w:r>
        <w:rPr>
          <w:lang w:val="id-ID"/>
        </w:rPr>
        <w:t>that act as admin which can control computer with name "admin1" and password "Admin1"</w:t>
      </w:r>
    </w:p>
    <w:p w14:paraId="33DBA1C5" w14:textId="77777777" w:rsidR="00730EEA" w:rsidRPr="0005262D" w:rsidRDefault="00730EEA" w:rsidP="00730EEA">
      <w:pPr>
        <w:ind w:left="720"/>
        <w:jc w:val="both"/>
        <w:rPr>
          <w:color w:val="000000"/>
        </w:rPr>
      </w:pPr>
    </w:p>
    <w:p w14:paraId="0BD9DFA1" w14:textId="77777777" w:rsidR="00730EEA" w:rsidRPr="0005262D" w:rsidRDefault="00730EEA" w:rsidP="00730EEA">
      <w:pPr>
        <w:ind w:left="720"/>
        <w:jc w:val="both"/>
        <w:rPr>
          <w:color w:val="000000"/>
        </w:rPr>
      </w:pPr>
    </w:p>
    <w:p w14:paraId="4064EDE4" w14:textId="77777777" w:rsidR="00C44C42" w:rsidRPr="004D09C8" w:rsidRDefault="00C44C42" w:rsidP="004D09C8">
      <w:pPr>
        <w:tabs>
          <w:tab w:val="left" w:pos="990"/>
        </w:tabs>
        <w:rPr>
          <w:color w:val="000000"/>
        </w:rPr>
      </w:pPr>
    </w:p>
    <w:sectPr w:rsidR="00C44C42" w:rsidRPr="004D09C8" w:rsidSect="00687FC6">
      <w:headerReference w:type="default" r:id="rId21"/>
      <w:footerReference w:type="default" r:id="rId22"/>
      <w:headerReference w:type="first" r:id="rId23"/>
      <w:footerReference w:type="first" r:id="rId24"/>
      <w:pgSz w:w="12240" w:h="15840" w:code="1"/>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AF25DD" w14:textId="77777777" w:rsidR="000509A1" w:rsidRDefault="000509A1" w:rsidP="00273E4A">
      <w:r>
        <w:separator/>
      </w:r>
    </w:p>
  </w:endnote>
  <w:endnote w:type="continuationSeparator" w:id="0">
    <w:p w14:paraId="4D588313" w14:textId="77777777" w:rsidR="000509A1" w:rsidRDefault="000509A1"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64726" w14:textId="77777777" w:rsidR="00E974A6" w:rsidRDefault="000509A1" w:rsidP="0093677F">
    <w:pPr>
      <w:pStyle w:val="Footer"/>
      <w:rPr>
        <w:b/>
        <w:bCs/>
      </w:rPr>
    </w:pPr>
    <w:r>
      <w:rPr>
        <w:noProof/>
        <w:sz w:val="20"/>
        <w:lang w:eastAsia="en-US"/>
      </w:rPr>
      <w:pict w14:anchorId="514F6A80">
        <v:line id="Line 1" o:spid="_x0000_s2050" style="position:absolute;z-index:251657216;visibility:visible;mso-wrap-distance-top:-1e-4mm;mso-wrap-distance-bottom:-1e-4mm"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I2EwIAACg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E/yNhMC&#10;AAAoBAAADgAAAAAAAAAAAAAAAAAuAgAAZHJzL2Uyb0RvYy54bWxQSwECLQAUAAYACAAAACEALez7&#10;FtkAAAAFAQAADwAAAAAAAAAAAAAAAABtBAAAZHJzL2Rvd25yZXYueG1sUEsFBgAAAAAEAAQA8wAA&#10;AHMFAAAAAA==&#10;"/>
      </w:pict>
    </w:r>
  </w:p>
  <w:p w14:paraId="5FF4591D" w14:textId="3374FFC8" w:rsidR="00E974A6" w:rsidRPr="000F1EBF" w:rsidRDefault="00E974A6" w:rsidP="000F1EBF">
    <w:pPr>
      <w:tabs>
        <w:tab w:val="left" w:pos="1080"/>
      </w:tabs>
      <w:rPr>
        <w:rStyle w:val="PageNumber"/>
        <w:lang w:val="id-ID"/>
      </w:rPr>
    </w:pPr>
    <w:r w:rsidRPr="000F1EBF">
      <w:rPr>
        <w:sz w:val="22"/>
        <w:szCs w:val="22"/>
        <w:lang w:val="id-ID"/>
      </w:rPr>
      <w:t xml:space="preserve">Halaman : </w:t>
    </w:r>
    <w:r>
      <w:rPr>
        <w:sz w:val="22"/>
        <w:szCs w:val="22"/>
      </w:rPr>
      <w:tab/>
    </w:r>
    <w:r w:rsidR="00FC76FE" w:rsidRPr="000F1EBF">
      <w:rPr>
        <w:sz w:val="22"/>
        <w:szCs w:val="22"/>
        <w:lang w:val="id-ID"/>
      </w:rPr>
      <w:fldChar w:fldCharType="begin"/>
    </w:r>
    <w:r w:rsidRPr="000F1EBF">
      <w:rPr>
        <w:sz w:val="22"/>
        <w:szCs w:val="22"/>
        <w:lang w:val="id-ID"/>
      </w:rPr>
      <w:instrText xml:space="preserve"> PAGE </w:instrText>
    </w:r>
    <w:r w:rsidR="00FC76FE" w:rsidRPr="000F1EBF">
      <w:rPr>
        <w:sz w:val="22"/>
        <w:szCs w:val="22"/>
        <w:lang w:val="id-ID"/>
      </w:rPr>
      <w:fldChar w:fldCharType="separate"/>
    </w:r>
    <w:r w:rsidR="00BA3C96">
      <w:rPr>
        <w:noProof/>
        <w:sz w:val="22"/>
        <w:szCs w:val="22"/>
        <w:lang w:val="id-ID"/>
      </w:rPr>
      <w:t>1</w:t>
    </w:r>
    <w:r w:rsidR="00FC76FE" w:rsidRPr="000F1EBF">
      <w:rPr>
        <w:sz w:val="22"/>
        <w:szCs w:val="22"/>
        <w:lang w:val="id-ID"/>
      </w:rPr>
      <w:fldChar w:fldCharType="end"/>
    </w:r>
    <w:r w:rsidRPr="000F1EBF">
      <w:rPr>
        <w:sz w:val="22"/>
        <w:szCs w:val="22"/>
        <w:lang w:val="id-ID"/>
      </w:rPr>
      <w:t xml:space="preserve"> dari </w:t>
    </w:r>
    <w:r w:rsidR="00FC76FE" w:rsidRPr="000F1EBF">
      <w:rPr>
        <w:sz w:val="22"/>
        <w:szCs w:val="22"/>
        <w:lang w:val="id-ID"/>
      </w:rPr>
      <w:fldChar w:fldCharType="begin"/>
    </w:r>
    <w:r w:rsidRPr="000F1EBF">
      <w:rPr>
        <w:sz w:val="22"/>
        <w:szCs w:val="22"/>
        <w:lang w:val="id-ID"/>
      </w:rPr>
      <w:instrText xml:space="preserve"> NUMPAGES  </w:instrText>
    </w:r>
    <w:r w:rsidR="00FC76FE" w:rsidRPr="000F1EBF">
      <w:rPr>
        <w:sz w:val="22"/>
        <w:szCs w:val="22"/>
        <w:lang w:val="id-ID"/>
      </w:rPr>
      <w:fldChar w:fldCharType="separate"/>
    </w:r>
    <w:r w:rsidR="00BA3C96">
      <w:rPr>
        <w:noProof/>
        <w:sz w:val="22"/>
        <w:szCs w:val="22"/>
        <w:lang w:val="id-ID"/>
      </w:rPr>
      <w:t>12</w:t>
    </w:r>
    <w:r w:rsidR="00FC76FE" w:rsidRPr="000F1EBF">
      <w:rPr>
        <w:sz w:val="22"/>
        <w:szCs w:val="22"/>
        <w:lang w:val="id-ID"/>
      </w:rPr>
      <w:fldChar w:fldCharType="end"/>
    </w:r>
  </w:p>
  <w:p w14:paraId="3C0BA559" w14:textId="1237FD68" w:rsidR="00E974A6" w:rsidRPr="005F794B" w:rsidRDefault="00E974A6" w:rsidP="003F71D2">
    <w:pPr>
      <w:tabs>
        <w:tab w:val="left" w:pos="1080"/>
      </w:tabs>
      <w:rPr>
        <w:lang w:val="id-ID"/>
      </w:rPr>
    </w:pPr>
    <w:r>
      <w:rPr>
        <w:rStyle w:val="PageNumber"/>
        <w:i/>
        <w:sz w:val="20"/>
        <w:szCs w:val="20"/>
        <w:lang w:val="id-ID"/>
      </w:rPr>
      <w:t>Page</w:t>
    </w:r>
    <w:r>
      <w:rPr>
        <w:rStyle w:val="PageNumber"/>
        <w:i/>
        <w:sz w:val="20"/>
        <w:szCs w:val="20"/>
      </w:rPr>
      <w:tab/>
    </w:r>
    <w:r w:rsidR="00FC76FE" w:rsidRPr="005F794B">
      <w:rPr>
        <w:i/>
        <w:sz w:val="20"/>
        <w:szCs w:val="20"/>
        <w:lang w:val="id-ID"/>
      </w:rPr>
      <w:fldChar w:fldCharType="begin"/>
    </w:r>
    <w:r w:rsidRPr="005F794B">
      <w:rPr>
        <w:i/>
        <w:sz w:val="20"/>
        <w:szCs w:val="20"/>
        <w:lang w:val="id-ID"/>
      </w:rPr>
      <w:instrText xml:space="preserve"> PAGE </w:instrText>
    </w:r>
    <w:r w:rsidR="00FC76FE" w:rsidRPr="005F794B">
      <w:rPr>
        <w:i/>
        <w:sz w:val="20"/>
        <w:szCs w:val="20"/>
        <w:lang w:val="id-ID"/>
      </w:rPr>
      <w:fldChar w:fldCharType="separate"/>
    </w:r>
    <w:r w:rsidR="00BA3C96">
      <w:rPr>
        <w:i/>
        <w:noProof/>
        <w:sz w:val="20"/>
        <w:szCs w:val="20"/>
        <w:lang w:val="id-ID"/>
      </w:rPr>
      <w:t>1</w:t>
    </w:r>
    <w:r w:rsidR="00FC76FE" w:rsidRPr="005F794B">
      <w:rPr>
        <w:i/>
        <w:sz w:val="20"/>
        <w:szCs w:val="20"/>
        <w:lang w:val="id-ID"/>
      </w:rPr>
      <w:fldChar w:fldCharType="end"/>
    </w:r>
    <w:r w:rsidRPr="005F794B">
      <w:rPr>
        <w:i/>
        <w:sz w:val="20"/>
        <w:szCs w:val="20"/>
        <w:lang w:val="id-ID"/>
      </w:rPr>
      <w:t xml:space="preserve"> of </w:t>
    </w:r>
    <w:r w:rsidR="00FC76FE" w:rsidRPr="005F794B">
      <w:rPr>
        <w:i/>
        <w:sz w:val="20"/>
        <w:szCs w:val="20"/>
        <w:lang w:val="id-ID"/>
      </w:rPr>
      <w:fldChar w:fldCharType="begin"/>
    </w:r>
    <w:r w:rsidRPr="005F794B">
      <w:rPr>
        <w:i/>
        <w:sz w:val="20"/>
        <w:szCs w:val="20"/>
        <w:lang w:val="id-ID"/>
      </w:rPr>
      <w:instrText xml:space="preserve"> NUMPAGES  </w:instrText>
    </w:r>
    <w:r w:rsidR="00FC76FE" w:rsidRPr="005F794B">
      <w:rPr>
        <w:i/>
        <w:sz w:val="20"/>
        <w:szCs w:val="20"/>
        <w:lang w:val="id-ID"/>
      </w:rPr>
      <w:fldChar w:fldCharType="separate"/>
    </w:r>
    <w:r w:rsidR="00BA3C96">
      <w:rPr>
        <w:i/>
        <w:noProof/>
        <w:sz w:val="20"/>
        <w:szCs w:val="20"/>
        <w:lang w:val="id-ID"/>
      </w:rPr>
      <w:t>12</w:t>
    </w:r>
    <w:r w:rsidR="00FC76FE" w:rsidRPr="005F794B">
      <w:rPr>
        <w:i/>
        <w:sz w:val="20"/>
        <w:szCs w:val="20"/>
        <w:lang w:val="id-ID"/>
      </w:rPr>
      <w:fldChar w:fldCharType="end"/>
    </w:r>
  </w:p>
  <w:p w14:paraId="25D30BD2" w14:textId="77777777" w:rsidR="00E974A6" w:rsidRPr="0093677F" w:rsidRDefault="00E974A6"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B5374" w14:textId="77777777" w:rsidR="00E974A6" w:rsidRDefault="000509A1" w:rsidP="00A32343">
    <w:pPr>
      <w:rPr>
        <w:sz w:val="22"/>
        <w:szCs w:val="22"/>
      </w:rPr>
    </w:pPr>
    <w:r>
      <w:rPr>
        <w:noProof/>
        <w:sz w:val="22"/>
        <w:szCs w:val="22"/>
        <w:lang w:eastAsia="en-US"/>
      </w:rPr>
      <w:pict w14:anchorId="6EB59E31">
        <v:line id="Line 2" o:spid="_x0000_s2049" style="position:absolute;z-index:251658240;visibility:visible;mso-wrap-distance-top:-1e-4mm;mso-wrap-distance-bottom:-1e-4mm"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FW9EgIAACg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"/>
      </w:pict>
    </w:r>
  </w:p>
  <w:p w14:paraId="0C3D7E68" w14:textId="77777777" w:rsidR="00E974A6" w:rsidRPr="005F794B" w:rsidRDefault="00E974A6" w:rsidP="00A32343">
    <w:pPr>
      <w:rPr>
        <w:rStyle w:val="PageNumber"/>
        <w:lang w:val="id-ID"/>
      </w:rPr>
    </w:pPr>
    <w:r w:rsidRPr="005F794B">
      <w:rPr>
        <w:sz w:val="22"/>
        <w:szCs w:val="22"/>
        <w:lang w:val="id-ID"/>
      </w:rPr>
      <w:t xml:space="preserve">Halaman : </w:t>
    </w:r>
    <w:r w:rsidR="00FC76FE" w:rsidRPr="005F794B">
      <w:rPr>
        <w:lang w:val="id-ID"/>
      </w:rPr>
      <w:fldChar w:fldCharType="begin"/>
    </w:r>
    <w:r w:rsidRPr="005F794B">
      <w:rPr>
        <w:lang w:val="id-ID"/>
      </w:rPr>
      <w:instrText xml:space="preserve"> PAGE </w:instrText>
    </w:r>
    <w:r w:rsidR="00FC76FE" w:rsidRPr="005F794B">
      <w:rPr>
        <w:lang w:val="id-ID"/>
      </w:rPr>
      <w:fldChar w:fldCharType="separate"/>
    </w:r>
    <w:r>
      <w:rPr>
        <w:noProof/>
        <w:lang w:val="id-ID"/>
      </w:rPr>
      <w:t>1</w:t>
    </w:r>
    <w:r w:rsidR="00FC76FE" w:rsidRPr="005F794B">
      <w:rPr>
        <w:lang w:val="id-ID"/>
      </w:rPr>
      <w:fldChar w:fldCharType="end"/>
    </w:r>
    <w:r w:rsidRPr="005F794B">
      <w:rPr>
        <w:lang w:val="id-ID"/>
      </w:rPr>
      <w:t xml:space="preserve"> dari </w:t>
    </w:r>
    <w:r w:rsidR="00FC76FE" w:rsidRPr="005F794B">
      <w:rPr>
        <w:lang w:val="id-ID"/>
      </w:rPr>
      <w:fldChar w:fldCharType="begin"/>
    </w:r>
    <w:r w:rsidRPr="005F794B">
      <w:rPr>
        <w:lang w:val="id-ID"/>
      </w:rPr>
      <w:instrText xml:space="preserve"> NUMPAGES  </w:instrText>
    </w:r>
    <w:r w:rsidR="00FC76FE" w:rsidRPr="005F794B">
      <w:rPr>
        <w:lang w:val="id-ID"/>
      </w:rPr>
      <w:fldChar w:fldCharType="separate"/>
    </w:r>
    <w:r w:rsidR="00687FC6">
      <w:rPr>
        <w:noProof/>
        <w:lang w:val="id-ID"/>
      </w:rPr>
      <w:t>12</w:t>
    </w:r>
    <w:r w:rsidR="00FC76FE" w:rsidRPr="005F794B">
      <w:rPr>
        <w:lang w:val="id-ID"/>
      </w:rPr>
      <w:fldChar w:fldCharType="end"/>
    </w:r>
  </w:p>
  <w:p w14:paraId="2E271999" w14:textId="77777777" w:rsidR="00E974A6" w:rsidRPr="005F794B" w:rsidRDefault="00E974A6"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r w:rsidR="00FC76FE" w:rsidRPr="005F794B">
      <w:rPr>
        <w:i/>
        <w:sz w:val="20"/>
        <w:szCs w:val="20"/>
        <w:lang w:val="id-ID"/>
      </w:rPr>
      <w:fldChar w:fldCharType="begin"/>
    </w:r>
    <w:r w:rsidRPr="005F794B">
      <w:rPr>
        <w:i/>
        <w:sz w:val="20"/>
        <w:szCs w:val="20"/>
        <w:lang w:val="id-ID"/>
      </w:rPr>
      <w:instrText xml:space="preserve"> PAGE </w:instrText>
    </w:r>
    <w:r w:rsidR="00FC76FE" w:rsidRPr="005F794B">
      <w:rPr>
        <w:i/>
        <w:sz w:val="20"/>
        <w:szCs w:val="20"/>
        <w:lang w:val="id-ID"/>
      </w:rPr>
      <w:fldChar w:fldCharType="separate"/>
    </w:r>
    <w:r>
      <w:rPr>
        <w:i/>
        <w:noProof/>
        <w:sz w:val="20"/>
        <w:szCs w:val="20"/>
        <w:lang w:val="id-ID"/>
      </w:rPr>
      <w:t>1</w:t>
    </w:r>
    <w:r w:rsidR="00FC76FE" w:rsidRPr="005F794B">
      <w:rPr>
        <w:i/>
        <w:sz w:val="20"/>
        <w:szCs w:val="20"/>
        <w:lang w:val="id-ID"/>
      </w:rPr>
      <w:fldChar w:fldCharType="end"/>
    </w:r>
    <w:r w:rsidRPr="005F794B">
      <w:rPr>
        <w:i/>
        <w:sz w:val="20"/>
        <w:szCs w:val="20"/>
        <w:lang w:val="id-ID"/>
      </w:rPr>
      <w:t xml:space="preserve"> of </w:t>
    </w:r>
    <w:r w:rsidR="00FC76FE" w:rsidRPr="005F794B">
      <w:rPr>
        <w:i/>
        <w:sz w:val="20"/>
        <w:szCs w:val="20"/>
        <w:lang w:val="id-ID"/>
      </w:rPr>
      <w:fldChar w:fldCharType="begin"/>
    </w:r>
    <w:r w:rsidRPr="005F794B">
      <w:rPr>
        <w:i/>
        <w:sz w:val="20"/>
        <w:szCs w:val="20"/>
        <w:lang w:val="id-ID"/>
      </w:rPr>
      <w:instrText xml:space="preserve"> NUMPAGES  </w:instrText>
    </w:r>
    <w:r w:rsidR="00FC76FE" w:rsidRPr="005F794B">
      <w:rPr>
        <w:i/>
        <w:sz w:val="20"/>
        <w:szCs w:val="20"/>
        <w:lang w:val="id-ID"/>
      </w:rPr>
      <w:fldChar w:fldCharType="separate"/>
    </w:r>
    <w:r w:rsidR="00687FC6">
      <w:rPr>
        <w:i/>
        <w:noProof/>
        <w:sz w:val="20"/>
        <w:szCs w:val="20"/>
        <w:lang w:val="id-ID"/>
      </w:rPr>
      <w:t>12</w:t>
    </w:r>
    <w:r w:rsidR="00FC76FE" w:rsidRPr="005F794B">
      <w:rPr>
        <w:i/>
        <w:sz w:val="20"/>
        <w:szCs w:val="20"/>
        <w:lang w:val="id-ID"/>
      </w:rPr>
      <w:fldChar w:fldCharType="end"/>
    </w:r>
  </w:p>
  <w:p w14:paraId="2D0DD6CE" w14:textId="77777777" w:rsidR="00E974A6" w:rsidRDefault="00E974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090701" w14:textId="77777777" w:rsidR="000509A1" w:rsidRDefault="000509A1" w:rsidP="00273E4A">
      <w:r>
        <w:separator/>
      </w:r>
    </w:p>
  </w:footnote>
  <w:footnote w:type="continuationSeparator" w:id="0">
    <w:p w14:paraId="29FEE166" w14:textId="77777777" w:rsidR="000509A1" w:rsidRDefault="000509A1"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ook w:val="04A0" w:firstRow="1" w:lastRow="0" w:firstColumn="1" w:lastColumn="0" w:noHBand="0" w:noVBand="1"/>
    </w:tblPr>
    <w:tblGrid>
      <w:gridCol w:w="5220"/>
    </w:tblGrid>
    <w:tr w:rsidR="00156A12" w14:paraId="16D639B3" w14:textId="77777777" w:rsidTr="00D62A9C">
      <w:tc>
        <w:tcPr>
          <w:tcW w:w="5220" w:type="dxa"/>
        </w:tcPr>
        <w:p w14:paraId="6E1A1B80" w14:textId="151FDE87" w:rsidR="00156A12" w:rsidRPr="00D62A9C" w:rsidRDefault="00156A12" w:rsidP="00D62A9C">
          <w:pPr>
            <w:pStyle w:val="Header"/>
            <w:tabs>
              <w:tab w:val="clear" w:pos="9360"/>
            </w:tabs>
            <w:rPr>
              <w:b/>
              <w:sz w:val="20"/>
              <w:szCs w:val="22"/>
            </w:rPr>
          </w:pPr>
          <w:r>
            <w:rPr>
              <w:b/>
              <w:sz w:val="20"/>
              <w:szCs w:val="22"/>
            </w:rPr>
            <w:t>190916</w:t>
          </w:r>
        </w:p>
      </w:tc>
    </w:tr>
  </w:tbl>
  <w:p w14:paraId="33704518" w14:textId="77777777" w:rsidR="00E974A6" w:rsidRDefault="00E974A6" w:rsidP="005D0782">
    <w:pPr>
      <w:pStyle w:val="Header"/>
      <w:tabs>
        <w:tab w:val="clear" w:pos="9360"/>
      </w:tabs>
    </w:pPr>
    <w:r>
      <w:tab/>
    </w:r>
  </w:p>
  <w:p w14:paraId="751784FA" w14:textId="77777777" w:rsidR="00E974A6" w:rsidRDefault="00E974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873195" w14:textId="77777777" w:rsidR="00E974A6" w:rsidRDefault="00E974A6"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A4520"/>
    <w:multiLevelType w:val="hybridMultilevel"/>
    <w:tmpl w:val="40DA69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84479"/>
    <w:multiLevelType w:val="hybridMultilevel"/>
    <w:tmpl w:val="1866592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3A2564"/>
    <w:multiLevelType w:val="hybridMultilevel"/>
    <w:tmpl w:val="2980639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7440F6"/>
    <w:multiLevelType w:val="hybridMultilevel"/>
    <w:tmpl w:val="BC42C1B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88F7A53"/>
    <w:multiLevelType w:val="hybridMultilevel"/>
    <w:tmpl w:val="99C6D22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9E12A42"/>
    <w:multiLevelType w:val="hybridMultilevel"/>
    <w:tmpl w:val="C9CC4956"/>
    <w:lvl w:ilvl="0" w:tplc="A2563DB0">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800854"/>
    <w:multiLevelType w:val="hybridMultilevel"/>
    <w:tmpl w:val="4ACCCA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490212"/>
    <w:multiLevelType w:val="hybridMultilevel"/>
    <w:tmpl w:val="A634C798"/>
    <w:lvl w:ilvl="0" w:tplc="46EA0D72">
      <w:start w:val="1"/>
      <w:numFmt w:val="bullet"/>
      <w:lvlText w:val="-"/>
      <w:lvlJc w:val="left"/>
      <w:pPr>
        <w:ind w:left="3240" w:hanging="360"/>
      </w:pPr>
      <w:rPr>
        <w:rFonts w:ascii="Times New Roman" w:eastAsia="MS Mincho"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0C9601A4"/>
    <w:multiLevelType w:val="hybridMultilevel"/>
    <w:tmpl w:val="17440F3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CA53916"/>
    <w:multiLevelType w:val="hybridMultilevel"/>
    <w:tmpl w:val="7FCC53B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CE73558"/>
    <w:multiLevelType w:val="hybridMultilevel"/>
    <w:tmpl w:val="46C4388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07F158E"/>
    <w:multiLevelType w:val="hybridMultilevel"/>
    <w:tmpl w:val="584A73A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55805C4"/>
    <w:multiLevelType w:val="hybridMultilevel"/>
    <w:tmpl w:val="C71275A2"/>
    <w:lvl w:ilvl="0" w:tplc="A2563DB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BC08D1"/>
    <w:multiLevelType w:val="hybridMultilevel"/>
    <w:tmpl w:val="DB2E1F5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1B7939FB"/>
    <w:multiLevelType w:val="hybridMultilevel"/>
    <w:tmpl w:val="1812B2E8"/>
    <w:lvl w:ilvl="0" w:tplc="A2563DB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BE1863"/>
    <w:multiLevelType w:val="hybridMultilevel"/>
    <w:tmpl w:val="8D54735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1A910E5"/>
    <w:multiLevelType w:val="hybridMultilevel"/>
    <w:tmpl w:val="EED86CA6"/>
    <w:lvl w:ilvl="0" w:tplc="523E641C">
      <w:start w:val="1"/>
      <w:numFmt w:val="decimal"/>
      <w:lvlText w:val="%1."/>
      <w:lvlJc w:val="left"/>
      <w:pPr>
        <w:ind w:left="1710" w:hanging="360"/>
      </w:pPr>
      <w:rPr>
        <w:rFonts w:hint="default"/>
        <w:b w:val="0"/>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8" w15:restartNumberingAfterBreak="0">
    <w:nsid w:val="234010BD"/>
    <w:multiLevelType w:val="hybridMultilevel"/>
    <w:tmpl w:val="A61296E4"/>
    <w:lvl w:ilvl="0" w:tplc="84FC3D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E06EF1"/>
    <w:multiLevelType w:val="hybridMultilevel"/>
    <w:tmpl w:val="0C20734E"/>
    <w:lvl w:ilvl="0" w:tplc="48C29524">
      <w:start w:val="1"/>
      <w:numFmt w:val="decimal"/>
      <w:lvlText w:val="%1."/>
      <w:lvlJc w:val="left"/>
      <w:pPr>
        <w:ind w:left="1350" w:hanging="360"/>
      </w:pPr>
      <w:rPr>
        <w:rFonts w:hint="default"/>
        <w:b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0" w15:restartNumberingAfterBreak="0">
    <w:nsid w:val="25A3216F"/>
    <w:multiLevelType w:val="hybridMultilevel"/>
    <w:tmpl w:val="C52A7D4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2A6C1B32"/>
    <w:multiLevelType w:val="hybridMultilevel"/>
    <w:tmpl w:val="3E7208F6"/>
    <w:lvl w:ilvl="0" w:tplc="1A06DBF6">
      <w:start w:val="1"/>
      <w:numFmt w:val="bullet"/>
      <w:lvlText w:val="-"/>
      <w:lvlJc w:val="left"/>
      <w:pPr>
        <w:ind w:left="-1350" w:hanging="360"/>
      </w:pPr>
      <w:rPr>
        <w:rFonts w:ascii="Times New Roman" w:eastAsia="MS Mincho" w:hAnsi="Times New Roman" w:cs="Times New Roman" w:hint="default"/>
        <w:color w:val="auto"/>
      </w:rPr>
    </w:lvl>
    <w:lvl w:ilvl="1" w:tplc="A2563DB0">
      <w:start w:val="1"/>
      <w:numFmt w:val="bullet"/>
      <w:lvlText w:val="-"/>
      <w:lvlJc w:val="left"/>
      <w:pPr>
        <w:ind w:left="-630" w:hanging="360"/>
      </w:pPr>
      <w:rPr>
        <w:rFonts w:ascii="Times New Roman" w:eastAsia="MS Mincho" w:hAnsi="Times New Roman" w:cs="Times New Roman" w:hint="default"/>
      </w:rPr>
    </w:lvl>
    <w:lvl w:ilvl="2" w:tplc="04090005">
      <w:start w:val="1"/>
      <w:numFmt w:val="bullet"/>
      <w:lvlText w:val=""/>
      <w:lvlJc w:val="left"/>
      <w:pPr>
        <w:ind w:left="90" w:hanging="360"/>
      </w:pPr>
      <w:rPr>
        <w:rFonts w:ascii="Wingdings" w:hAnsi="Wingdings" w:hint="default"/>
      </w:rPr>
    </w:lvl>
    <w:lvl w:ilvl="3" w:tplc="04090001">
      <w:start w:val="1"/>
      <w:numFmt w:val="bullet"/>
      <w:lvlText w:val=""/>
      <w:lvlJc w:val="left"/>
      <w:pPr>
        <w:ind w:left="810" w:hanging="360"/>
      </w:pPr>
      <w:rPr>
        <w:rFonts w:ascii="Symbol" w:hAnsi="Symbol" w:hint="default"/>
      </w:rPr>
    </w:lvl>
    <w:lvl w:ilvl="4" w:tplc="04090003">
      <w:start w:val="1"/>
      <w:numFmt w:val="bullet"/>
      <w:lvlText w:val="o"/>
      <w:lvlJc w:val="left"/>
      <w:pPr>
        <w:ind w:left="1080" w:hanging="360"/>
      </w:pPr>
      <w:rPr>
        <w:rFonts w:ascii="Courier New" w:hAnsi="Courier New" w:cs="Courier New" w:hint="default"/>
      </w:rPr>
    </w:lvl>
    <w:lvl w:ilvl="5" w:tplc="04090005">
      <w:start w:val="1"/>
      <w:numFmt w:val="bullet"/>
      <w:lvlText w:val=""/>
      <w:lvlJc w:val="left"/>
      <w:pPr>
        <w:ind w:left="2250" w:hanging="360"/>
      </w:pPr>
      <w:rPr>
        <w:rFonts w:ascii="Wingdings" w:hAnsi="Wingdings" w:hint="default"/>
      </w:rPr>
    </w:lvl>
    <w:lvl w:ilvl="6" w:tplc="04090001" w:tentative="1">
      <w:start w:val="1"/>
      <w:numFmt w:val="bullet"/>
      <w:lvlText w:val=""/>
      <w:lvlJc w:val="left"/>
      <w:pPr>
        <w:ind w:left="2970" w:hanging="360"/>
      </w:pPr>
      <w:rPr>
        <w:rFonts w:ascii="Symbol" w:hAnsi="Symbol" w:hint="default"/>
      </w:rPr>
    </w:lvl>
    <w:lvl w:ilvl="7" w:tplc="04090003" w:tentative="1">
      <w:start w:val="1"/>
      <w:numFmt w:val="bullet"/>
      <w:lvlText w:val="o"/>
      <w:lvlJc w:val="left"/>
      <w:pPr>
        <w:ind w:left="3690" w:hanging="360"/>
      </w:pPr>
      <w:rPr>
        <w:rFonts w:ascii="Courier New" w:hAnsi="Courier New" w:cs="Courier New" w:hint="default"/>
      </w:rPr>
    </w:lvl>
    <w:lvl w:ilvl="8" w:tplc="04090005" w:tentative="1">
      <w:start w:val="1"/>
      <w:numFmt w:val="bullet"/>
      <w:lvlText w:val=""/>
      <w:lvlJc w:val="left"/>
      <w:pPr>
        <w:ind w:left="4410" w:hanging="360"/>
      </w:pPr>
      <w:rPr>
        <w:rFonts w:ascii="Wingdings" w:hAnsi="Wingdings" w:hint="default"/>
      </w:rPr>
    </w:lvl>
  </w:abstractNum>
  <w:abstractNum w:abstractNumId="22" w15:restartNumberingAfterBreak="0">
    <w:nsid w:val="2ABF2E73"/>
    <w:multiLevelType w:val="hybridMultilevel"/>
    <w:tmpl w:val="6FA0BD98"/>
    <w:lvl w:ilvl="0" w:tplc="04090003">
      <w:start w:val="1"/>
      <w:numFmt w:val="bullet"/>
      <w:lvlText w:val="o"/>
      <w:lvlJc w:val="left"/>
      <w:pPr>
        <w:ind w:left="1448" w:hanging="360"/>
      </w:pPr>
      <w:rPr>
        <w:rFonts w:ascii="Courier New" w:hAnsi="Courier New" w:cs="Courier New"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23" w15:restartNumberingAfterBreak="0">
    <w:nsid w:val="30CC49E7"/>
    <w:multiLevelType w:val="hybridMultilevel"/>
    <w:tmpl w:val="E1C040C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01A67DD"/>
    <w:multiLevelType w:val="hybridMultilevel"/>
    <w:tmpl w:val="A9F492D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1A80D11"/>
    <w:multiLevelType w:val="hybridMultilevel"/>
    <w:tmpl w:val="DFC8A798"/>
    <w:lvl w:ilvl="0" w:tplc="2DD6D7F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4A5B1F"/>
    <w:multiLevelType w:val="hybridMultilevel"/>
    <w:tmpl w:val="20AE12A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4996816"/>
    <w:multiLevelType w:val="hybridMultilevel"/>
    <w:tmpl w:val="DC4AC336"/>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8" w15:restartNumberingAfterBreak="0">
    <w:nsid w:val="47677C42"/>
    <w:multiLevelType w:val="hybridMultilevel"/>
    <w:tmpl w:val="AD0E5E7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8FB06EF"/>
    <w:multiLevelType w:val="hybridMultilevel"/>
    <w:tmpl w:val="11ECF3EE"/>
    <w:lvl w:ilvl="0" w:tplc="88AA84B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E8E716F"/>
    <w:multiLevelType w:val="hybridMultilevel"/>
    <w:tmpl w:val="E716F492"/>
    <w:lvl w:ilvl="0" w:tplc="1FB27B66">
      <w:start w:val="1"/>
      <w:numFmt w:val="decimal"/>
      <w:lvlText w:val="%1."/>
      <w:lvlJc w:val="left"/>
      <w:pPr>
        <w:tabs>
          <w:tab w:val="num" w:pos="3600"/>
        </w:tabs>
        <w:ind w:left="3600" w:hanging="360"/>
      </w:pPr>
      <w:rPr>
        <w:color w:val="000000"/>
        <w:lang w:val="en-US"/>
      </w:rPr>
    </w:lvl>
    <w:lvl w:ilvl="1" w:tplc="12A0FC2E">
      <w:start w:val="1"/>
      <w:numFmt w:val="bullet"/>
      <w:lvlText w:val=""/>
      <w:lvlJc w:val="left"/>
      <w:pPr>
        <w:tabs>
          <w:tab w:val="num" w:pos="720"/>
        </w:tabs>
        <w:ind w:left="720" w:hanging="360"/>
      </w:pPr>
      <w:rPr>
        <w:rFonts w:ascii="Symbol" w:hAnsi="Symbol" w:hint="default"/>
        <w:color w:val="auto"/>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1" w15:restartNumberingAfterBreak="0">
    <w:nsid w:val="51876C7C"/>
    <w:multiLevelType w:val="hybridMultilevel"/>
    <w:tmpl w:val="57A4A5D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D7A65F1"/>
    <w:multiLevelType w:val="hybridMultilevel"/>
    <w:tmpl w:val="494A30EA"/>
    <w:lvl w:ilvl="0" w:tplc="04090003">
      <w:start w:val="1"/>
      <w:numFmt w:val="bullet"/>
      <w:lvlText w:val="o"/>
      <w:lvlJc w:val="left"/>
      <w:pPr>
        <w:ind w:left="1513" w:hanging="360"/>
      </w:pPr>
      <w:rPr>
        <w:rFonts w:ascii="Courier New" w:hAnsi="Courier New" w:cs="Courier New" w:hint="default"/>
      </w:rPr>
    </w:lvl>
    <w:lvl w:ilvl="1" w:tplc="04090003" w:tentative="1">
      <w:start w:val="1"/>
      <w:numFmt w:val="bullet"/>
      <w:lvlText w:val="o"/>
      <w:lvlJc w:val="left"/>
      <w:pPr>
        <w:ind w:left="2233" w:hanging="360"/>
      </w:pPr>
      <w:rPr>
        <w:rFonts w:ascii="Courier New" w:hAnsi="Courier New" w:cs="Courier New" w:hint="default"/>
      </w:rPr>
    </w:lvl>
    <w:lvl w:ilvl="2" w:tplc="04090005" w:tentative="1">
      <w:start w:val="1"/>
      <w:numFmt w:val="bullet"/>
      <w:lvlText w:val=""/>
      <w:lvlJc w:val="left"/>
      <w:pPr>
        <w:ind w:left="2953" w:hanging="360"/>
      </w:pPr>
      <w:rPr>
        <w:rFonts w:ascii="Wingdings" w:hAnsi="Wingdings" w:hint="default"/>
      </w:rPr>
    </w:lvl>
    <w:lvl w:ilvl="3" w:tplc="04090001" w:tentative="1">
      <w:start w:val="1"/>
      <w:numFmt w:val="bullet"/>
      <w:lvlText w:val=""/>
      <w:lvlJc w:val="left"/>
      <w:pPr>
        <w:ind w:left="3673" w:hanging="360"/>
      </w:pPr>
      <w:rPr>
        <w:rFonts w:ascii="Symbol" w:hAnsi="Symbol" w:hint="default"/>
      </w:rPr>
    </w:lvl>
    <w:lvl w:ilvl="4" w:tplc="04090003" w:tentative="1">
      <w:start w:val="1"/>
      <w:numFmt w:val="bullet"/>
      <w:lvlText w:val="o"/>
      <w:lvlJc w:val="left"/>
      <w:pPr>
        <w:ind w:left="4393" w:hanging="360"/>
      </w:pPr>
      <w:rPr>
        <w:rFonts w:ascii="Courier New" w:hAnsi="Courier New" w:cs="Courier New" w:hint="default"/>
      </w:rPr>
    </w:lvl>
    <w:lvl w:ilvl="5" w:tplc="04090005" w:tentative="1">
      <w:start w:val="1"/>
      <w:numFmt w:val="bullet"/>
      <w:lvlText w:val=""/>
      <w:lvlJc w:val="left"/>
      <w:pPr>
        <w:ind w:left="5113" w:hanging="360"/>
      </w:pPr>
      <w:rPr>
        <w:rFonts w:ascii="Wingdings" w:hAnsi="Wingdings" w:hint="default"/>
      </w:rPr>
    </w:lvl>
    <w:lvl w:ilvl="6" w:tplc="04090001" w:tentative="1">
      <w:start w:val="1"/>
      <w:numFmt w:val="bullet"/>
      <w:lvlText w:val=""/>
      <w:lvlJc w:val="left"/>
      <w:pPr>
        <w:ind w:left="5833" w:hanging="360"/>
      </w:pPr>
      <w:rPr>
        <w:rFonts w:ascii="Symbol" w:hAnsi="Symbol" w:hint="default"/>
      </w:rPr>
    </w:lvl>
    <w:lvl w:ilvl="7" w:tplc="04090003" w:tentative="1">
      <w:start w:val="1"/>
      <w:numFmt w:val="bullet"/>
      <w:lvlText w:val="o"/>
      <w:lvlJc w:val="left"/>
      <w:pPr>
        <w:ind w:left="6553" w:hanging="360"/>
      </w:pPr>
      <w:rPr>
        <w:rFonts w:ascii="Courier New" w:hAnsi="Courier New" w:cs="Courier New" w:hint="default"/>
      </w:rPr>
    </w:lvl>
    <w:lvl w:ilvl="8" w:tplc="04090005" w:tentative="1">
      <w:start w:val="1"/>
      <w:numFmt w:val="bullet"/>
      <w:lvlText w:val=""/>
      <w:lvlJc w:val="left"/>
      <w:pPr>
        <w:ind w:left="7273" w:hanging="360"/>
      </w:pPr>
      <w:rPr>
        <w:rFonts w:ascii="Wingdings" w:hAnsi="Wingdings" w:hint="default"/>
      </w:rPr>
    </w:lvl>
  </w:abstractNum>
  <w:abstractNum w:abstractNumId="33" w15:restartNumberingAfterBreak="0">
    <w:nsid w:val="63434E07"/>
    <w:multiLevelType w:val="hybridMultilevel"/>
    <w:tmpl w:val="743A3E60"/>
    <w:lvl w:ilvl="0" w:tplc="6B0E7A50">
      <w:start w:val="2"/>
      <w:numFmt w:val="decimal"/>
      <w:lvlText w:val="%1."/>
      <w:lvlJc w:val="left"/>
      <w:pPr>
        <w:tabs>
          <w:tab w:val="num" w:pos="2880"/>
        </w:tabs>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8B6C99"/>
    <w:multiLevelType w:val="hybridMultilevel"/>
    <w:tmpl w:val="02246AF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6064584"/>
    <w:multiLevelType w:val="hybridMultilevel"/>
    <w:tmpl w:val="20CA4CD8"/>
    <w:lvl w:ilvl="0" w:tplc="1A06DBF6">
      <w:start w:val="1"/>
      <w:numFmt w:val="bullet"/>
      <w:lvlText w:val="-"/>
      <w:lvlJc w:val="left"/>
      <w:pPr>
        <w:ind w:left="-1350" w:hanging="360"/>
      </w:pPr>
      <w:rPr>
        <w:rFonts w:ascii="Times New Roman" w:eastAsia="MS Mincho" w:hAnsi="Times New Roman" w:cs="Times New Roman" w:hint="default"/>
        <w:color w:val="auto"/>
      </w:rPr>
    </w:lvl>
    <w:lvl w:ilvl="1" w:tplc="A2563DB0">
      <w:start w:val="1"/>
      <w:numFmt w:val="bullet"/>
      <w:lvlText w:val="-"/>
      <w:lvlJc w:val="left"/>
      <w:pPr>
        <w:ind w:left="-630" w:hanging="360"/>
      </w:pPr>
      <w:rPr>
        <w:rFonts w:ascii="Times New Roman" w:eastAsia="MS Mincho" w:hAnsi="Times New Roman" w:cs="Times New Roman" w:hint="default"/>
      </w:rPr>
    </w:lvl>
    <w:lvl w:ilvl="2" w:tplc="04090005">
      <w:start w:val="1"/>
      <w:numFmt w:val="bullet"/>
      <w:lvlText w:val=""/>
      <w:lvlJc w:val="left"/>
      <w:pPr>
        <w:ind w:left="90" w:hanging="360"/>
      </w:pPr>
      <w:rPr>
        <w:rFonts w:ascii="Wingdings" w:hAnsi="Wingdings" w:hint="default"/>
      </w:rPr>
    </w:lvl>
    <w:lvl w:ilvl="3" w:tplc="04090001">
      <w:start w:val="1"/>
      <w:numFmt w:val="bullet"/>
      <w:lvlText w:val=""/>
      <w:lvlJc w:val="left"/>
      <w:pPr>
        <w:ind w:left="810" w:hanging="360"/>
      </w:pPr>
      <w:rPr>
        <w:rFonts w:ascii="Symbol" w:hAnsi="Symbol" w:hint="default"/>
      </w:rPr>
    </w:lvl>
    <w:lvl w:ilvl="4" w:tplc="04090003">
      <w:start w:val="1"/>
      <w:numFmt w:val="bullet"/>
      <w:lvlText w:val="o"/>
      <w:lvlJc w:val="left"/>
      <w:pPr>
        <w:ind w:left="1080" w:hanging="360"/>
      </w:pPr>
      <w:rPr>
        <w:rFonts w:ascii="Courier New" w:hAnsi="Courier New" w:cs="Courier New" w:hint="default"/>
      </w:rPr>
    </w:lvl>
    <w:lvl w:ilvl="5" w:tplc="04090003">
      <w:start w:val="1"/>
      <w:numFmt w:val="bullet"/>
      <w:lvlText w:val="o"/>
      <w:lvlJc w:val="left"/>
      <w:pPr>
        <w:ind w:left="2250" w:hanging="360"/>
      </w:pPr>
      <w:rPr>
        <w:rFonts w:ascii="Courier New" w:hAnsi="Courier New" w:cs="Courier New" w:hint="default"/>
      </w:rPr>
    </w:lvl>
    <w:lvl w:ilvl="6" w:tplc="04090001" w:tentative="1">
      <w:start w:val="1"/>
      <w:numFmt w:val="bullet"/>
      <w:lvlText w:val=""/>
      <w:lvlJc w:val="left"/>
      <w:pPr>
        <w:ind w:left="2970" w:hanging="360"/>
      </w:pPr>
      <w:rPr>
        <w:rFonts w:ascii="Symbol" w:hAnsi="Symbol" w:hint="default"/>
      </w:rPr>
    </w:lvl>
    <w:lvl w:ilvl="7" w:tplc="04090003" w:tentative="1">
      <w:start w:val="1"/>
      <w:numFmt w:val="bullet"/>
      <w:lvlText w:val="o"/>
      <w:lvlJc w:val="left"/>
      <w:pPr>
        <w:ind w:left="3690" w:hanging="360"/>
      </w:pPr>
      <w:rPr>
        <w:rFonts w:ascii="Courier New" w:hAnsi="Courier New" w:cs="Courier New" w:hint="default"/>
      </w:rPr>
    </w:lvl>
    <w:lvl w:ilvl="8" w:tplc="04090005" w:tentative="1">
      <w:start w:val="1"/>
      <w:numFmt w:val="bullet"/>
      <w:lvlText w:val=""/>
      <w:lvlJc w:val="left"/>
      <w:pPr>
        <w:ind w:left="4410" w:hanging="360"/>
      </w:pPr>
      <w:rPr>
        <w:rFonts w:ascii="Wingdings" w:hAnsi="Wingdings" w:hint="default"/>
      </w:rPr>
    </w:lvl>
  </w:abstractNum>
  <w:abstractNum w:abstractNumId="36" w15:restartNumberingAfterBreak="0">
    <w:nsid w:val="6EBD06E3"/>
    <w:multiLevelType w:val="hybridMultilevel"/>
    <w:tmpl w:val="B0CCFE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01570D"/>
    <w:multiLevelType w:val="hybridMultilevel"/>
    <w:tmpl w:val="A724B026"/>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6637356"/>
    <w:multiLevelType w:val="hybridMultilevel"/>
    <w:tmpl w:val="F36618B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68D51FC"/>
    <w:multiLevelType w:val="hybridMultilevel"/>
    <w:tmpl w:val="B0984C2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0" w15:restartNumberingAfterBreak="0">
    <w:nsid w:val="7CAE6F4E"/>
    <w:multiLevelType w:val="hybridMultilevel"/>
    <w:tmpl w:val="B90219D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E486850"/>
    <w:multiLevelType w:val="hybridMultilevel"/>
    <w:tmpl w:val="061839F0"/>
    <w:lvl w:ilvl="0" w:tplc="A2563DB0">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9"/>
  </w:num>
  <w:num w:numId="3">
    <w:abstractNumId w:val="21"/>
  </w:num>
  <w:num w:numId="4">
    <w:abstractNumId w:val="19"/>
  </w:num>
  <w:num w:numId="5">
    <w:abstractNumId w:val="8"/>
  </w:num>
  <w:num w:numId="6">
    <w:abstractNumId w:val="37"/>
  </w:num>
  <w:num w:numId="7">
    <w:abstractNumId w:val="3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1"/>
  </w:num>
  <w:num w:numId="10">
    <w:abstractNumId w:val="26"/>
  </w:num>
  <w:num w:numId="11">
    <w:abstractNumId w:val="17"/>
  </w:num>
  <w:num w:numId="12">
    <w:abstractNumId w:val="29"/>
  </w:num>
  <w:num w:numId="13">
    <w:abstractNumId w:val="27"/>
  </w:num>
  <w:num w:numId="14">
    <w:abstractNumId w:val="31"/>
  </w:num>
  <w:num w:numId="15">
    <w:abstractNumId w:val="34"/>
  </w:num>
  <w:num w:numId="16">
    <w:abstractNumId w:val="9"/>
  </w:num>
  <w:num w:numId="17">
    <w:abstractNumId w:val="10"/>
  </w:num>
  <w:num w:numId="18">
    <w:abstractNumId w:val="28"/>
  </w:num>
  <w:num w:numId="19">
    <w:abstractNumId w:val="4"/>
  </w:num>
  <w:num w:numId="20">
    <w:abstractNumId w:val="12"/>
  </w:num>
  <w:num w:numId="21">
    <w:abstractNumId w:val="2"/>
  </w:num>
  <w:num w:numId="22">
    <w:abstractNumId w:val="3"/>
  </w:num>
  <w:num w:numId="23">
    <w:abstractNumId w:val="5"/>
  </w:num>
  <w:num w:numId="24">
    <w:abstractNumId w:val="16"/>
  </w:num>
  <w:num w:numId="25">
    <w:abstractNumId w:val="0"/>
  </w:num>
  <w:num w:numId="26">
    <w:abstractNumId w:val="38"/>
  </w:num>
  <w:num w:numId="27">
    <w:abstractNumId w:val="3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num>
  <w:num w:numId="29">
    <w:abstractNumId w:val="40"/>
  </w:num>
  <w:num w:numId="30">
    <w:abstractNumId w:val="6"/>
  </w:num>
  <w:num w:numId="31">
    <w:abstractNumId w:val="25"/>
  </w:num>
  <w:num w:numId="32">
    <w:abstractNumId w:val="7"/>
  </w:num>
  <w:num w:numId="33">
    <w:abstractNumId w:val="21"/>
  </w:num>
  <w:num w:numId="34">
    <w:abstractNumId w:val="35"/>
  </w:num>
  <w:num w:numId="35">
    <w:abstractNumId w:val="39"/>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num>
  <w:num w:numId="37">
    <w:abstractNumId w:val="32"/>
  </w:num>
  <w:num w:numId="38">
    <w:abstractNumId w:val="22"/>
  </w:num>
  <w:num w:numId="39">
    <w:abstractNumId w:val="36"/>
  </w:num>
  <w:num w:numId="40">
    <w:abstractNumId w:val="13"/>
  </w:num>
  <w:num w:numId="41">
    <w:abstractNumId w:val="15"/>
  </w:num>
  <w:num w:numId="42">
    <w:abstractNumId w:val="41"/>
  </w:num>
  <w:num w:numId="43">
    <w:abstractNumId w:val="11"/>
  </w:num>
  <w:num w:numId="44">
    <w:abstractNumId w:val="20"/>
  </w:num>
  <w:num w:numId="45">
    <w:abstractNumId w:val="33"/>
  </w:num>
  <w:num w:numId="46">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9609E"/>
    <w:rsid w:val="000009F1"/>
    <w:rsid w:val="00005B1D"/>
    <w:rsid w:val="000065CF"/>
    <w:rsid w:val="00007280"/>
    <w:rsid w:val="00007F68"/>
    <w:rsid w:val="00010649"/>
    <w:rsid w:val="00015F45"/>
    <w:rsid w:val="00016D05"/>
    <w:rsid w:val="00020F10"/>
    <w:rsid w:val="00022397"/>
    <w:rsid w:val="000231D6"/>
    <w:rsid w:val="00023D2A"/>
    <w:rsid w:val="00023D92"/>
    <w:rsid w:val="00030789"/>
    <w:rsid w:val="00031174"/>
    <w:rsid w:val="000350C8"/>
    <w:rsid w:val="000357F1"/>
    <w:rsid w:val="00035FF6"/>
    <w:rsid w:val="0003648A"/>
    <w:rsid w:val="00036ECA"/>
    <w:rsid w:val="00041772"/>
    <w:rsid w:val="0004767F"/>
    <w:rsid w:val="00050006"/>
    <w:rsid w:val="000509A1"/>
    <w:rsid w:val="00050EBC"/>
    <w:rsid w:val="00051154"/>
    <w:rsid w:val="0005262D"/>
    <w:rsid w:val="00054601"/>
    <w:rsid w:val="0005516C"/>
    <w:rsid w:val="00057741"/>
    <w:rsid w:val="000607A9"/>
    <w:rsid w:val="000723B1"/>
    <w:rsid w:val="00072DE7"/>
    <w:rsid w:val="000732EB"/>
    <w:rsid w:val="000759E5"/>
    <w:rsid w:val="00082D39"/>
    <w:rsid w:val="00085031"/>
    <w:rsid w:val="000853F3"/>
    <w:rsid w:val="000854A6"/>
    <w:rsid w:val="00085EAA"/>
    <w:rsid w:val="00086697"/>
    <w:rsid w:val="0008694B"/>
    <w:rsid w:val="00090322"/>
    <w:rsid w:val="00091307"/>
    <w:rsid w:val="0009216A"/>
    <w:rsid w:val="00093721"/>
    <w:rsid w:val="00096B50"/>
    <w:rsid w:val="00097691"/>
    <w:rsid w:val="000A0BAC"/>
    <w:rsid w:val="000A0C90"/>
    <w:rsid w:val="000A23D8"/>
    <w:rsid w:val="000A3F0F"/>
    <w:rsid w:val="000A3F41"/>
    <w:rsid w:val="000A7545"/>
    <w:rsid w:val="000B1C34"/>
    <w:rsid w:val="000B2F0F"/>
    <w:rsid w:val="000B4341"/>
    <w:rsid w:val="000B49A5"/>
    <w:rsid w:val="000B5549"/>
    <w:rsid w:val="000B55A0"/>
    <w:rsid w:val="000B6526"/>
    <w:rsid w:val="000B69D0"/>
    <w:rsid w:val="000B7776"/>
    <w:rsid w:val="000C1040"/>
    <w:rsid w:val="000C144D"/>
    <w:rsid w:val="000C1803"/>
    <w:rsid w:val="000C1E9D"/>
    <w:rsid w:val="000D01E1"/>
    <w:rsid w:val="000D13AC"/>
    <w:rsid w:val="000D154D"/>
    <w:rsid w:val="000D20AB"/>
    <w:rsid w:val="000D705E"/>
    <w:rsid w:val="000E0457"/>
    <w:rsid w:val="000E7002"/>
    <w:rsid w:val="000E7ACF"/>
    <w:rsid w:val="000F0433"/>
    <w:rsid w:val="000F057A"/>
    <w:rsid w:val="000F1EBF"/>
    <w:rsid w:val="000F410E"/>
    <w:rsid w:val="000F44E1"/>
    <w:rsid w:val="000F7CFC"/>
    <w:rsid w:val="000F7FC6"/>
    <w:rsid w:val="001016F2"/>
    <w:rsid w:val="00104BED"/>
    <w:rsid w:val="0010669E"/>
    <w:rsid w:val="0011262B"/>
    <w:rsid w:val="001147AC"/>
    <w:rsid w:val="001156F8"/>
    <w:rsid w:val="00115A8E"/>
    <w:rsid w:val="0012017B"/>
    <w:rsid w:val="00121192"/>
    <w:rsid w:val="0012255A"/>
    <w:rsid w:val="00122BC2"/>
    <w:rsid w:val="001258AE"/>
    <w:rsid w:val="00126822"/>
    <w:rsid w:val="00131DAA"/>
    <w:rsid w:val="00134DF3"/>
    <w:rsid w:val="00140A04"/>
    <w:rsid w:val="00141DB2"/>
    <w:rsid w:val="00145095"/>
    <w:rsid w:val="00145C2E"/>
    <w:rsid w:val="00150E94"/>
    <w:rsid w:val="00152691"/>
    <w:rsid w:val="00152C76"/>
    <w:rsid w:val="0015644F"/>
    <w:rsid w:val="0015698F"/>
    <w:rsid w:val="00156A12"/>
    <w:rsid w:val="00156D5B"/>
    <w:rsid w:val="00161132"/>
    <w:rsid w:val="001629CC"/>
    <w:rsid w:val="00163D3A"/>
    <w:rsid w:val="00164596"/>
    <w:rsid w:val="00165035"/>
    <w:rsid w:val="001678CF"/>
    <w:rsid w:val="0017285D"/>
    <w:rsid w:val="00173C09"/>
    <w:rsid w:val="001778D2"/>
    <w:rsid w:val="00177F50"/>
    <w:rsid w:val="00182CA4"/>
    <w:rsid w:val="00183F26"/>
    <w:rsid w:val="00184B61"/>
    <w:rsid w:val="001853BD"/>
    <w:rsid w:val="0018590C"/>
    <w:rsid w:val="00186C3D"/>
    <w:rsid w:val="00190225"/>
    <w:rsid w:val="00193D68"/>
    <w:rsid w:val="001955A6"/>
    <w:rsid w:val="001B1ED3"/>
    <w:rsid w:val="001B2259"/>
    <w:rsid w:val="001B2E83"/>
    <w:rsid w:val="001B3A2E"/>
    <w:rsid w:val="001B6650"/>
    <w:rsid w:val="001C2CA5"/>
    <w:rsid w:val="001C3404"/>
    <w:rsid w:val="001C690C"/>
    <w:rsid w:val="001D0559"/>
    <w:rsid w:val="001D0764"/>
    <w:rsid w:val="001D0C04"/>
    <w:rsid w:val="001D2BC6"/>
    <w:rsid w:val="001D43F0"/>
    <w:rsid w:val="001D4810"/>
    <w:rsid w:val="001D49DA"/>
    <w:rsid w:val="001D5D4C"/>
    <w:rsid w:val="001D7435"/>
    <w:rsid w:val="001E1D87"/>
    <w:rsid w:val="001E5763"/>
    <w:rsid w:val="001E5D18"/>
    <w:rsid w:val="001E637E"/>
    <w:rsid w:val="001E693E"/>
    <w:rsid w:val="001F64B6"/>
    <w:rsid w:val="00200340"/>
    <w:rsid w:val="002017CE"/>
    <w:rsid w:val="002102F0"/>
    <w:rsid w:val="00211351"/>
    <w:rsid w:val="00211702"/>
    <w:rsid w:val="00211C3B"/>
    <w:rsid w:val="00212035"/>
    <w:rsid w:val="00212E39"/>
    <w:rsid w:val="002162A0"/>
    <w:rsid w:val="00224780"/>
    <w:rsid w:val="00224A79"/>
    <w:rsid w:val="00225729"/>
    <w:rsid w:val="00230B4A"/>
    <w:rsid w:val="0023195F"/>
    <w:rsid w:val="00232993"/>
    <w:rsid w:val="002331DE"/>
    <w:rsid w:val="00234A47"/>
    <w:rsid w:val="00235C36"/>
    <w:rsid w:val="002367B8"/>
    <w:rsid w:val="00236C1D"/>
    <w:rsid w:val="0023729A"/>
    <w:rsid w:val="002376FA"/>
    <w:rsid w:val="00240190"/>
    <w:rsid w:val="00244F32"/>
    <w:rsid w:val="00244F9D"/>
    <w:rsid w:val="0024772D"/>
    <w:rsid w:val="00247956"/>
    <w:rsid w:val="00247A96"/>
    <w:rsid w:val="0025117A"/>
    <w:rsid w:val="00251A7A"/>
    <w:rsid w:val="0025258B"/>
    <w:rsid w:val="002570F3"/>
    <w:rsid w:val="00262386"/>
    <w:rsid w:val="00264548"/>
    <w:rsid w:val="00265882"/>
    <w:rsid w:val="00266121"/>
    <w:rsid w:val="00270532"/>
    <w:rsid w:val="00273E4A"/>
    <w:rsid w:val="00277EF7"/>
    <w:rsid w:val="00281799"/>
    <w:rsid w:val="002841B3"/>
    <w:rsid w:val="00284FDF"/>
    <w:rsid w:val="002927D2"/>
    <w:rsid w:val="00292A05"/>
    <w:rsid w:val="00292B7B"/>
    <w:rsid w:val="00292C46"/>
    <w:rsid w:val="002956DC"/>
    <w:rsid w:val="00295EF8"/>
    <w:rsid w:val="00296DA6"/>
    <w:rsid w:val="002973EF"/>
    <w:rsid w:val="00297728"/>
    <w:rsid w:val="002A0095"/>
    <w:rsid w:val="002A07C0"/>
    <w:rsid w:val="002A138B"/>
    <w:rsid w:val="002A4907"/>
    <w:rsid w:val="002A51B1"/>
    <w:rsid w:val="002A5592"/>
    <w:rsid w:val="002A66E0"/>
    <w:rsid w:val="002B00F2"/>
    <w:rsid w:val="002B0767"/>
    <w:rsid w:val="002B3F3E"/>
    <w:rsid w:val="002B4C2B"/>
    <w:rsid w:val="002B4F75"/>
    <w:rsid w:val="002B7CDD"/>
    <w:rsid w:val="002C23BF"/>
    <w:rsid w:val="002C34DC"/>
    <w:rsid w:val="002C3AC5"/>
    <w:rsid w:val="002C4364"/>
    <w:rsid w:val="002C4E38"/>
    <w:rsid w:val="002C5ED4"/>
    <w:rsid w:val="002C6DDA"/>
    <w:rsid w:val="002C7FC0"/>
    <w:rsid w:val="002D086D"/>
    <w:rsid w:val="002D1387"/>
    <w:rsid w:val="002D1472"/>
    <w:rsid w:val="002D2EF8"/>
    <w:rsid w:val="002D5E7A"/>
    <w:rsid w:val="002D6391"/>
    <w:rsid w:val="002D7F31"/>
    <w:rsid w:val="002E0BBA"/>
    <w:rsid w:val="002E0F31"/>
    <w:rsid w:val="002E1046"/>
    <w:rsid w:val="002E3324"/>
    <w:rsid w:val="002E5196"/>
    <w:rsid w:val="002F132D"/>
    <w:rsid w:val="002F4C4C"/>
    <w:rsid w:val="002F5EE9"/>
    <w:rsid w:val="002F7182"/>
    <w:rsid w:val="003002A2"/>
    <w:rsid w:val="00300A61"/>
    <w:rsid w:val="00303511"/>
    <w:rsid w:val="00303A7D"/>
    <w:rsid w:val="00304A13"/>
    <w:rsid w:val="00305136"/>
    <w:rsid w:val="003054E4"/>
    <w:rsid w:val="00307CA4"/>
    <w:rsid w:val="00311E03"/>
    <w:rsid w:val="00313DB0"/>
    <w:rsid w:val="00313FA3"/>
    <w:rsid w:val="003163CE"/>
    <w:rsid w:val="00320C87"/>
    <w:rsid w:val="003210F4"/>
    <w:rsid w:val="00321362"/>
    <w:rsid w:val="003214A6"/>
    <w:rsid w:val="00323347"/>
    <w:rsid w:val="00323E5A"/>
    <w:rsid w:val="00326C7A"/>
    <w:rsid w:val="00326DA6"/>
    <w:rsid w:val="003322BB"/>
    <w:rsid w:val="00333837"/>
    <w:rsid w:val="003357D3"/>
    <w:rsid w:val="00337324"/>
    <w:rsid w:val="003378A8"/>
    <w:rsid w:val="00340685"/>
    <w:rsid w:val="00340754"/>
    <w:rsid w:val="00341747"/>
    <w:rsid w:val="003423C7"/>
    <w:rsid w:val="00342761"/>
    <w:rsid w:val="00343198"/>
    <w:rsid w:val="003432E6"/>
    <w:rsid w:val="003439D3"/>
    <w:rsid w:val="00344CB0"/>
    <w:rsid w:val="00345033"/>
    <w:rsid w:val="00345D7E"/>
    <w:rsid w:val="00346DC6"/>
    <w:rsid w:val="00350B54"/>
    <w:rsid w:val="00350DF2"/>
    <w:rsid w:val="00351CDB"/>
    <w:rsid w:val="00354AC5"/>
    <w:rsid w:val="003550D2"/>
    <w:rsid w:val="00356C4C"/>
    <w:rsid w:val="0036268E"/>
    <w:rsid w:val="003632C1"/>
    <w:rsid w:val="003635C7"/>
    <w:rsid w:val="0036577A"/>
    <w:rsid w:val="0036669F"/>
    <w:rsid w:val="00366844"/>
    <w:rsid w:val="0036785D"/>
    <w:rsid w:val="003730A6"/>
    <w:rsid w:val="0037553B"/>
    <w:rsid w:val="0038023F"/>
    <w:rsid w:val="0038045E"/>
    <w:rsid w:val="00381741"/>
    <w:rsid w:val="00383355"/>
    <w:rsid w:val="0038363E"/>
    <w:rsid w:val="00384C7B"/>
    <w:rsid w:val="00387116"/>
    <w:rsid w:val="0038711B"/>
    <w:rsid w:val="003876D5"/>
    <w:rsid w:val="00387C5A"/>
    <w:rsid w:val="00387D06"/>
    <w:rsid w:val="0039063B"/>
    <w:rsid w:val="00392130"/>
    <w:rsid w:val="00392381"/>
    <w:rsid w:val="00397498"/>
    <w:rsid w:val="00397629"/>
    <w:rsid w:val="003A1788"/>
    <w:rsid w:val="003A59A5"/>
    <w:rsid w:val="003B0547"/>
    <w:rsid w:val="003B1D05"/>
    <w:rsid w:val="003B27CC"/>
    <w:rsid w:val="003B4E6E"/>
    <w:rsid w:val="003B5F77"/>
    <w:rsid w:val="003B7F59"/>
    <w:rsid w:val="003C0700"/>
    <w:rsid w:val="003C0857"/>
    <w:rsid w:val="003C0A29"/>
    <w:rsid w:val="003C1CE6"/>
    <w:rsid w:val="003C4E03"/>
    <w:rsid w:val="003C60E6"/>
    <w:rsid w:val="003C6163"/>
    <w:rsid w:val="003D23AA"/>
    <w:rsid w:val="003D7084"/>
    <w:rsid w:val="003E2D9B"/>
    <w:rsid w:val="003E48B6"/>
    <w:rsid w:val="003E4C21"/>
    <w:rsid w:val="003E64C9"/>
    <w:rsid w:val="003E73BA"/>
    <w:rsid w:val="003F028C"/>
    <w:rsid w:val="003F4C53"/>
    <w:rsid w:val="003F5F67"/>
    <w:rsid w:val="003F62A6"/>
    <w:rsid w:val="003F6D6A"/>
    <w:rsid w:val="003F71D2"/>
    <w:rsid w:val="0040083D"/>
    <w:rsid w:val="00401D01"/>
    <w:rsid w:val="00403C57"/>
    <w:rsid w:val="00404A24"/>
    <w:rsid w:val="0040547B"/>
    <w:rsid w:val="004068C0"/>
    <w:rsid w:val="00406F2C"/>
    <w:rsid w:val="004074A1"/>
    <w:rsid w:val="00413352"/>
    <w:rsid w:val="00414BA5"/>
    <w:rsid w:val="0041664F"/>
    <w:rsid w:val="00422134"/>
    <w:rsid w:val="004247A4"/>
    <w:rsid w:val="00424C59"/>
    <w:rsid w:val="004254BC"/>
    <w:rsid w:val="00427B52"/>
    <w:rsid w:val="00434FFC"/>
    <w:rsid w:val="004375D9"/>
    <w:rsid w:val="00440D5E"/>
    <w:rsid w:val="00446550"/>
    <w:rsid w:val="00446D31"/>
    <w:rsid w:val="00446DB8"/>
    <w:rsid w:val="0044744F"/>
    <w:rsid w:val="0045279B"/>
    <w:rsid w:val="0045325D"/>
    <w:rsid w:val="00457F88"/>
    <w:rsid w:val="00461D68"/>
    <w:rsid w:val="004624F4"/>
    <w:rsid w:val="00462AA0"/>
    <w:rsid w:val="00464C60"/>
    <w:rsid w:val="00465D56"/>
    <w:rsid w:val="004675C3"/>
    <w:rsid w:val="00470964"/>
    <w:rsid w:val="004714CF"/>
    <w:rsid w:val="004716A8"/>
    <w:rsid w:val="00473109"/>
    <w:rsid w:val="00476843"/>
    <w:rsid w:val="00476AEC"/>
    <w:rsid w:val="004818AA"/>
    <w:rsid w:val="004834E5"/>
    <w:rsid w:val="004845E7"/>
    <w:rsid w:val="00491BC1"/>
    <w:rsid w:val="00492147"/>
    <w:rsid w:val="004933B6"/>
    <w:rsid w:val="00494E4C"/>
    <w:rsid w:val="004957ED"/>
    <w:rsid w:val="00495CA4"/>
    <w:rsid w:val="004A2917"/>
    <w:rsid w:val="004A4107"/>
    <w:rsid w:val="004A512D"/>
    <w:rsid w:val="004A5A0F"/>
    <w:rsid w:val="004B01E8"/>
    <w:rsid w:val="004B0B26"/>
    <w:rsid w:val="004B45CA"/>
    <w:rsid w:val="004B47B5"/>
    <w:rsid w:val="004B63A4"/>
    <w:rsid w:val="004B6AFE"/>
    <w:rsid w:val="004C0C69"/>
    <w:rsid w:val="004C0F0C"/>
    <w:rsid w:val="004C19B3"/>
    <w:rsid w:val="004C2B20"/>
    <w:rsid w:val="004C34E3"/>
    <w:rsid w:val="004C57CD"/>
    <w:rsid w:val="004C5971"/>
    <w:rsid w:val="004D09C8"/>
    <w:rsid w:val="004D0E42"/>
    <w:rsid w:val="004D176C"/>
    <w:rsid w:val="004D1921"/>
    <w:rsid w:val="004D3A6C"/>
    <w:rsid w:val="004D480B"/>
    <w:rsid w:val="004D4994"/>
    <w:rsid w:val="004E7352"/>
    <w:rsid w:val="004F21C0"/>
    <w:rsid w:val="005007C1"/>
    <w:rsid w:val="00505404"/>
    <w:rsid w:val="00505819"/>
    <w:rsid w:val="005064E9"/>
    <w:rsid w:val="00506669"/>
    <w:rsid w:val="00507EA8"/>
    <w:rsid w:val="005149AC"/>
    <w:rsid w:val="00515C1C"/>
    <w:rsid w:val="0052092B"/>
    <w:rsid w:val="00520CA3"/>
    <w:rsid w:val="00520E03"/>
    <w:rsid w:val="005216C4"/>
    <w:rsid w:val="0052453B"/>
    <w:rsid w:val="00526ECB"/>
    <w:rsid w:val="00530856"/>
    <w:rsid w:val="005314B7"/>
    <w:rsid w:val="00535163"/>
    <w:rsid w:val="00535DA7"/>
    <w:rsid w:val="00536CAE"/>
    <w:rsid w:val="00541B51"/>
    <w:rsid w:val="0054372B"/>
    <w:rsid w:val="005447D7"/>
    <w:rsid w:val="005454E0"/>
    <w:rsid w:val="0054677A"/>
    <w:rsid w:val="00546F8F"/>
    <w:rsid w:val="00547266"/>
    <w:rsid w:val="0055410B"/>
    <w:rsid w:val="005560DC"/>
    <w:rsid w:val="00556E41"/>
    <w:rsid w:val="00560348"/>
    <w:rsid w:val="00560CDD"/>
    <w:rsid w:val="005610A0"/>
    <w:rsid w:val="00566394"/>
    <w:rsid w:val="00567182"/>
    <w:rsid w:val="005705C1"/>
    <w:rsid w:val="0057147B"/>
    <w:rsid w:val="00571B72"/>
    <w:rsid w:val="0057465F"/>
    <w:rsid w:val="005747E9"/>
    <w:rsid w:val="00575A5A"/>
    <w:rsid w:val="00582417"/>
    <w:rsid w:val="00582E4C"/>
    <w:rsid w:val="00583521"/>
    <w:rsid w:val="00585607"/>
    <w:rsid w:val="00585AFB"/>
    <w:rsid w:val="00587A20"/>
    <w:rsid w:val="00591E34"/>
    <w:rsid w:val="0059232F"/>
    <w:rsid w:val="005939E8"/>
    <w:rsid w:val="005941AD"/>
    <w:rsid w:val="00596638"/>
    <w:rsid w:val="00597803"/>
    <w:rsid w:val="005A022C"/>
    <w:rsid w:val="005A0451"/>
    <w:rsid w:val="005A072D"/>
    <w:rsid w:val="005A2B0D"/>
    <w:rsid w:val="005A32DD"/>
    <w:rsid w:val="005A45BB"/>
    <w:rsid w:val="005A4F6F"/>
    <w:rsid w:val="005A5298"/>
    <w:rsid w:val="005A7234"/>
    <w:rsid w:val="005B07D4"/>
    <w:rsid w:val="005B0F4B"/>
    <w:rsid w:val="005B28F9"/>
    <w:rsid w:val="005B3392"/>
    <w:rsid w:val="005B426F"/>
    <w:rsid w:val="005B4CC1"/>
    <w:rsid w:val="005B568D"/>
    <w:rsid w:val="005B584E"/>
    <w:rsid w:val="005B66A9"/>
    <w:rsid w:val="005B7275"/>
    <w:rsid w:val="005B739E"/>
    <w:rsid w:val="005C07DE"/>
    <w:rsid w:val="005C0A66"/>
    <w:rsid w:val="005C156C"/>
    <w:rsid w:val="005C180F"/>
    <w:rsid w:val="005C19B6"/>
    <w:rsid w:val="005C356E"/>
    <w:rsid w:val="005C5991"/>
    <w:rsid w:val="005C6264"/>
    <w:rsid w:val="005C7068"/>
    <w:rsid w:val="005D0782"/>
    <w:rsid w:val="005D27B5"/>
    <w:rsid w:val="005E5796"/>
    <w:rsid w:val="005E741D"/>
    <w:rsid w:val="005F191A"/>
    <w:rsid w:val="005F42E0"/>
    <w:rsid w:val="005F794B"/>
    <w:rsid w:val="00600008"/>
    <w:rsid w:val="0060019B"/>
    <w:rsid w:val="006004C1"/>
    <w:rsid w:val="00600B5D"/>
    <w:rsid w:val="006011EA"/>
    <w:rsid w:val="0060201C"/>
    <w:rsid w:val="00604847"/>
    <w:rsid w:val="0060486C"/>
    <w:rsid w:val="006069CE"/>
    <w:rsid w:val="00610430"/>
    <w:rsid w:val="00610A15"/>
    <w:rsid w:val="00611F75"/>
    <w:rsid w:val="00613912"/>
    <w:rsid w:val="00615A36"/>
    <w:rsid w:val="0061685E"/>
    <w:rsid w:val="006168CE"/>
    <w:rsid w:val="00617B9E"/>
    <w:rsid w:val="006219E6"/>
    <w:rsid w:val="00621AEB"/>
    <w:rsid w:val="00624599"/>
    <w:rsid w:val="00627CD7"/>
    <w:rsid w:val="006317FC"/>
    <w:rsid w:val="006319D7"/>
    <w:rsid w:val="006321A4"/>
    <w:rsid w:val="006328AA"/>
    <w:rsid w:val="0063324A"/>
    <w:rsid w:val="00635EE5"/>
    <w:rsid w:val="00640659"/>
    <w:rsid w:val="00642BFD"/>
    <w:rsid w:val="00643F75"/>
    <w:rsid w:val="00645D0E"/>
    <w:rsid w:val="00650B13"/>
    <w:rsid w:val="00650D6E"/>
    <w:rsid w:val="00652487"/>
    <w:rsid w:val="00655CA6"/>
    <w:rsid w:val="00656A60"/>
    <w:rsid w:val="006571AF"/>
    <w:rsid w:val="006621F4"/>
    <w:rsid w:val="006639CD"/>
    <w:rsid w:val="0067184F"/>
    <w:rsid w:val="0067301A"/>
    <w:rsid w:val="006738C3"/>
    <w:rsid w:val="00673F7E"/>
    <w:rsid w:val="00674C0B"/>
    <w:rsid w:val="006771D1"/>
    <w:rsid w:val="0067724D"/>
    <w:rsid w:val="006773C9"/>
    <w:rsid w:val="00680304"/>
    <w:rsid w:val="006828E4"/>
    <w:rsid w:val="00687FC6"/>
    <w:rsid w:val="00690F4A"/>
    <w:rsid w:val="00691275"/>
    <w:rsid w:val="006A0E15"/>
    <w:rsid w:val="006A3A7F"/>
    <w:rsid w:val="006A4274"/>
    <w:rsid w:val="006A62C9"/>
    <w:rsid w:val="006A692A"/>
    <w:rsid w:val="006B07EE"/>
    <w:rsid w:val="006B0D49"/>
    <w:rsid w:val="006B13C1"/>
    <w:rsid w:val="006B2B21"/>
    <w:rsid w:val="006B626D"/>
    <w:rsid w:val="006B773A"/>
    <w:rsid w:val="006B7B44"/>
    <w:rsid w:val="006C4790"/>
    <w:rsid w:val="006D0C7C"/>
    <w:rsid w:val="006D1481"/>
    <w:rsid w:val="006D2C5F"/>
    <w:rsid w:val="006D36BC"/>
    <w:rsid w:val="006D4BEB"/>
    <w:rsid w:val="006D5C76"/>
    <w:rsid w:val="006D66F0"/>
    <w:rsid w:val="006D75C5"/>
    <w:rsid w:val="006E00C1"/>
    <w:rsid w:val="006E276A"/>
    <w:rsid w:val="006E2DE1"/>
    <w:rsid w:val="006E40F1"/>
    <w:rsid w:val="006F4D80"/>
    <w:rsid w:val="006F5F78"/>
    <w:rsid w:val="00700A16"/>
    <w:rsid w:val="00701ECA"/>
    <w:rsid w:val="0070298D"/>
    <w:rsid w:val="00705B2C"/>
    <w:rsid w:val="00706072"/>
    <w:rsid w:val="007062A3"/>
    <w:rsid w:val="007125F5"/>
    <w:rsid w:val="007144D2"/>
    <w:rsid w:val="0071500E"/>
    <w:rsid w:val="007151EB"/>
    <w:rsid w:val="00715C37"/>
    <w:rsid w:val="00715CE6"/>
    <w:rsid w:val="00720962"/>
    <w:rsid w:val="00721E5F"/>
    <w:rsid w:val="0072245D"/>
    <w:rsid w:val="00722712"/>
    <w:rsid w:val="00725186"/>
    <w:rsid w:val="0072720B"/>
    <w:rsid w:val="0073018B"/>
    <w:rsid w:val="00730EEA"/>
    <w:rsid w:val="00731283"/>
    <w:rsid w:val="0073353D"/>
    <w:rsid w:val="007347A3"/>
    <w:rsid w:val="00735C7E"/>
    <w:rsid w:val="0073743E"/>
    <w:rsid w:val="00737595"/>
    <w:rsid w:val="007448E5"/>
    <w:rsid w:val="00745870"/>
    <w:rsid w:val="00751572"/>
    <w:rsid w:val="0075278D"/>
    <w:rsid w:val="0075279F"/>
    <w:rsid w:val="00752DAC"/>
    <w:rsid w:val="00755398"/>
    <w:rsid w:val="00757C38"/>
    <w:rsid w:val="0076100F"/>
    <w:rsid w:val="00764C36"/>
    <w:rsid w:val="0077075D"/>
    <w:rsid w:val="0077550A"/>
    <w:rsid w:val="007755AA"/>
    <w:rsid w:val="00776073"/>
    <w:rsid w:val="0077652B"/>
    <w:rsid w:val="00786893"/>
    <w:rsid w:val="00787247"/>
    <w:rsid w:val="007926DE"/>
    <w:rsid w:val="00793B97"/>
    <w:rsid w:val="007959D2"/>
    <w:rsid w:val="00795E4A"/>
    <w:rsid w:val="00797317"/>
    <w:rsid w:val="00797DE7"/>
    <w:rsid w:val="007A0B1A"/>
    <w:rsid w:val="007A1666"/>
    <w:rsid w:val="007A3687"/>
    <w:rsid w:val="007A54BB"/>
    <w:rsid w:val="007A667F"/>
    <w:rsid w:val="007A70FB"/>
    <w:rsid w:val="007A72F1"/>
    <w:rsid w:val="007B43CE"/>
    <w:rsid w:val="007B49FD"/>
    <w:rsid w:val="007B5A6A"/>
    <w:rsid w:val="007B755E"/>
    <w:rsid w:val="007C1020"/>
    <w:rsid w:val="007C1C37"/>
    <w:rsid w:val="007C7AFA"/>
    <w:rsid w:val="007D01E7"/>
    <w:rsid w:val="007D025E"/>
    <w:rsid w:val="007D0FA7"/>
    <w:rsid w:val="007D218E"/>
    <w:rsid w:val="007E0EE7"/>
    <w:rsid w:val="007E2477"/>
    <w:rsid w:val="007E3155"/>
    <w:rsid w:val="007E74EE"/>
    <w:rsid w:val="007E79CD"/>
    <w:rsid w:val="007E7EB1"/>
    <w:rsid w:val="00800370"/>
    <w:rsid w:val="00800BBE"/>
    <w:rsid w:val="00804920"/>
    <w:rsid w:val="00807518"/>
    <w:rsid w:val="00810737"/>
    <w:rsid w:val="00811C48"/>
    <w:rsid w:val="00813432"/>
    <w:rsid w:val="00816A6C"/>
    <w:rsid w:val="008178FA"/>
    <w:rsid w:val="008201BC"/>
    <w:rsid w:val="00820E07"/>
    <w:rsid w:val="008211A5"/>
    <w:rsid w:val="0082185A"/>
    <w:rsid w:val="00822596"/>
    <w:rsid w:val="00823686"/>
    <w:rsid w:val="0082398E"/>
    <w:rsid w:val="00825128"/>
    <w:rsid w:val="00831834"/>
    <w:rsid w:val="008333B1"/>
    <w:rsid w:val="0083362C"/>
    <w:rsid w:val="00834095"/>
    <w:rsid w:val="0083459F"/>
    <w:rsid w:val="00836358"/>
    <w:rsid w:val="00836BF8"/>
    <w:rsid w:val="0083780E"/>
    <w:rsid w:val="00841132"/>
    <w:rsid w:val="0084169F"/>
    <w:rsid w:val="00841863"/>
    <w:rsid w:val="00844EB4"/>
    <w:rsid w:val="008470A1"/>
    <w:rsid w:val="008472BC"/>
    <w:rsid w:val="008501F6"/>
    <w:rsid w:val="0085079E"/>
    <w:rsid w:val="00857232"/>
    <w:rsid w:val="0086100E"/>
    <w:rsid w:val="008616DD"/>
    <w:rsid w:val="008674E6"/>
    <w:rsid w:val="00867A42"/>
    <w:rsid w:val="00870779"/>
    <w:rsid w:val="00871D46"/>
    <w:rsid w:val="00872F22"/>
    <w:rsid w:val="00873430"/>
    <w:rsid w:val="00874163"/>
    <w:rsid w:val="00874F82"/>
    <w:rsid w:val="00874FE0"/>
    <w:rsid w:val="00875B38"/>
    <w:rsid w:val="00876001"/>
    <w:rsid w:val="00876661"/>
    <w:rsid w:val="00876A58"/>
    <w:rsid w:val="00877D1D"/>
    <w:rsid w:val="00881CE1"/>
    <w:rsid w:val="00882372"/>
    <w:rsid w:val="0088514C"/>
    <w:rsid w:val="00892BEA"/>
    <w:rsid w:val="00894072"/>
    <w:rsid w:val="008958A6"/>
    <w:rsid w:val="00895B8D"/>
    <w:rsid w:val="008A2EFC"/>
    <w:rsid w:val="008A31E8"/>
    <w:rsid w:val="008A38E1"/>
    <w:rsid w:val="008A5E6D"/>
    <w:rsid w:val="008A6A85"/>
    <w:rsid w:val="008A6C2B"/>
    <w:rsid w:val="008B1013"/>
    <w:rsid w:val="008B212E"/>
    <w:rsid w:val="008B433E"/>
    <w:rsid w:val="008B5AB3"/>
    <w:rsid w:val="008B7541"/>
    <w:rsid w:val="008C1A4A"/>
    <w:rsid w:val="008C7890"/>
    <w:rsid w:val="008C7D40"/>
    <w:rsid w:val="008D0E6A"/>
    <w:rsid w:val="008D119E"/>
    <w:rsid w:val="008D3DFE"/>
    <w:rsid w:val="008D411F"/>
    <w:rsid w:val="008D5213"/>
    <w:rsid w:val="008D585B"/>
    <w:rsid w:val="008D6FB0"/>
    <w:rsid w:val="008D73E4"/>
    <w:rsid w:val="008E0530"/>
    <w:rsid w:val="008E380E"/>
    <w:rsid w:val="008E4DBF"/>
    <w:rsid w:val="008E5DFA"/>
    <w:rsid w:val="008F0BEA"/>
    <w:rsid w:val="008F1405"/>
    <w:rsid w:val="008F1626"/>
    <w:rsid w:val="008F2258"/>
    <w:rsid w:val="008F5859"/>
    <w:rsid w:val="008F5C3F"/>
    <w:rsid w:val="008F66DE"/>
    <w:rsid w:val="008F74D2"/>
    <w:rsid w:val="008F7912"/>
    <w:rsid w:val="009010C1"/>
    <w:rsid w:val="0090372F"/>
    <w:rsid w:val="00904557"/>
    <w:rsid w:val="009055F0"/>
    <w:rsid w:val="00910167"/>
    <w:rsid w:val="009101E9"/>
    <w:rsid w:val="00912830"/>
    <w:rsid w:val="00913443"/>
    <w:rsid w:val="00922B36"/>
    <w:rsid w:val="0092416D"/>
    <w:rsid w:val="009243BD"/>
    <w:rsid w:val="00925B53"/>
    <w:rsid w:val="009303D5"/>
    <w:rsid w:val="00930D3E"/>
    <w:rsid w:val="00931133"/>
    <w:rsid w:val="0093134E"/>
    <w:rsid w:val="00932B6E"/>
    <w:rsid w:val="00933E61"/>
    <w:rsid w:val="0093677F"/>
    <w:rsid w:val="00937B93"/>
    <w:rsid w:val="00942942"/>
    <w:rsid w:val="00944ADA"/>
    <w:rsid w:val="009450EC"/>
    <w:rsid w:val="00945D15"/>
    <w:rsid w:val="0095165B"/>
    <w:rsid w:val="00951CE6"/>
    <w:rsid w:val="009525C4"/>
    <w:rsid w:val="00953085"/>
    <w:rsid w:val="009535E1"/>
    <w:rsid w:val="009537F1"/>
    <w:rsid w:val="0095429D"/>
    <w:rsid w:val="009568C5"/>
    <w:rsid w:val="00957A03"/>
    <w:rsid w:val="00961117"/>
    <w:rsid w:val="00961A2D"/>
    <w:rsid w:val="00961BFD"/>
    <w:rsid w:val="0096298B"/>
    <w:rsid w:val="00962F84"/>
    <w:rsid w:val="00970DC3"/>
    <w:rsid w:val="0097128F"/>
    <w:rsid w:val="00971E4F"/>
    <w:rsid w:val="0097243E"/>
    <w:rsid w:val="009726A2"/>
    <w:rsid w:val="00972BFF"/>
    <w:rsid w:val="00973849"/>
    <w:rsid w:val="009739B8"/>
    <w:rsid w:val="009778F6"/>
    <w:rsid w:val="00981A2A"/>
    <w:rsid w:val="0098251F"/>
    <w:rsid w:val="00982C18"/>
    <w:rsid w:val="009831E6"/>
    <w:rsid w:val="009832E4"/>
    <w:rsid w:val="00990C51"/>
    <w:rsid w:val="00991777"/>
    <w:rsid w:val="00993268"/>
    <w:rsid w:val="00994F0A"/>
    <w:rsid w:val="00996E00"/>
    <w:rsid w:val="009A133E"/>
    <w:rsid w:val="009A2464"/>
    <w:rsid w:val="009A3737"/>
    <w:rsid w:val="009A515B"/>
    <w:rsid w:val="009A6B56"/>
    <w:rsid w:val="009B1EC5"/>
    <w:rsid w:val="009B5D9A"/>
    <w:rsid w:val="009B6628"/>
    <w:rsid w:val="009B7456"/>
    <w:rsid w:val="009B76E5"/>
    <w:rsid w:val="009C07C9"/>
    <w:rsid w:val="009C3EF6"/>
    <w:rsid w:val="009C7589"/>
    <w:rsid w:val="009D015B"/>
    <w:rsid w:val="009D0297"/>
    <w:rsid w:val="009D0DC5"/>
    <w:rsid w:val="009D2DA5"/>
    <w:rsid w:val="009D4E7F"/>
    <w:rsid w:val="009D545D"/>
    <w:rsid w:val="009D6614"/>
    <w:rsid w:val="009E29D9"/>
    <w:rsid w:val="009E3560"/>
    <w:rsid w:val="009E42C2"/>
    <w:rsid w:val="009E59EE"/>
    <w:rsid w:val="009E6E55"/>
    <w:rsid w:val="009E6F84"/>
    <w:rsid w:val="009F05A5"/>
    <w:rsid w:val="009F1394"/>
    <w:rsid w:val="009F447B"/>
    <w:rsid w:val="009F55F8"/>
    <w:rsid w:val="009F7FCE"/>
    <w:rsid w:val="00A00CE1"/>
    <w:rsid w:val="00A0109A"/>
    <w:rsid w:val="00A03678"/>
    <w:rsid w:val="00A05436"/>
    <w:rsid w:val="00A100B5"/>
    <w:rsid w:val="00A117E7"/>
    <w:rsid w:val="00A12FA9"/>
    <w:rsid w:val="00A1473C"/>
    <w:rsid w:val="00A149D3"/>
    <w:rsid w:val="00A14CEB"/>
    <w:rsid w:val="00A14FBD"/>
    <w:rsid w:val="00A16AF5"/>
    <w:rsid w:val="00A21CCC"/>
    <w:rsid w:val="00A239C5"/>
    <w:rsid w:val="00A247A3"/>
    <w:rsid w:val="00A25BEA"/>
    <w:rsid w:val="00A27763"/>
    <w:rsid w:val="00A27B54"/>
    <w:rsid w:val="00A309FF"/>
    <w:rsid w:val="00A31B61"/>
    <w:rsid w:val="00A321DA"/>
    <w:rsid w:val="00A32343"/>
    <w:rsid w:val="00A347A8"/>
    <w:rsid w:val="00A3742C"/>
    <w:rsid w:val="00A42404"/>
    <w:rsid w:val="00A42F20"/>
    <w:rsid w:val="00A43CEB"/>
    <w:rsid w:val="00A46082"/>
    <w:rsid w:val="00A47132"/>
    <w:rsid w:val="00A50AF3"/>
    <w:rsid w:val="00A51C89"/>
    <w:rsid w:val="00A52AB7"/>
    <w:rsid w:val="00A535B3"/>
    <w:rsid w:val="00A53D38"/>
    <w:rsid w:val="00A552D5"/>
    <w:rsid w:val="00A5707F"/>
    <w:rsid w:val="00A60D33"/>
    <w:rsid w:val="00A62CF3"/>
    <w:rsid w:val="00A66737"/>
    <w:rsid w:val="00A67C39"/>
    <w:rsid w:val="00A72239"/>
    <w:rsid w:val="00A754D2"/>
    <w:rsid w:val="00A76C07"/>
    <w:rsid w:val="00A77097"/>
    <w:rsid w:val="00A805C4"/>
    <w:rsid w:val="00A83E0D"/>
    <w:rsid w:val="00A84433"/>
    <w:rsid w:val="00A8529C"/>
    <w:rsid w:val="00A860ED"/>
    <w:rsid w:val="00A92B27"/>
    <w:rsid w:val="00A95DC8"/>
    <w:rsid w:val="00AA0806"/>
    <w:rsid w:val="00AA12DF"/>
    <w:rsid w:val="00AA1407"/>
    <w:rsid w:val="00AB07D0"/>
    <w:rsid w:val="00AB0E0A"/>
    <w:rsid w:val="00AB42BB"/>
    <w:rsid w:val="00AB49AA"/>
    <w:rsid w:val="00AB5DD3"/>
    <w:rsid w:val="00AB7D10"/>
    <w:rsid w:val="00AC0C63"/>
    <w:rsid w:val="00AC181B"/>
    <w:rsid w:val="00AC2C62"/>
    <w:rsid w:val="00AC42E9"/>
    <w:rsid w:val="00AC51D6"/>
    <w:rsid w:val="00AC5D98"/>
    <w:rsid w:val="00AC69CA"/>
    <w:rsid w:val="00AD0B16"/>
    <w:rsid w:val="00AD2114"/>
    <w:rsid w:val="00AE072A"/>
    <w:rsid w:val="00AE1AE9"/>
    <w:rsid w:val="00AE343A"/>
    <w:rsid w:val="00AE39D8"/>
    <w:rsid w:val="00AE3AC6"/>
    <w:rsid w:val="00AE548F"/>
    <w:rsid w:val="00AE661D"/>
    <w:rsid w:val="00AE666F"/>
    <w:rsid w:val="00AE6DA3"/>
    <w:rsid w:val="00AE7274"/>
    <w:rsid w:val="00AE73F0"/>
    <w:rsid w:val="00AF05E3"/>
    <w:rsid w:val="00AF21A0"/>
    <w:rsid w:val="00AF264E"/>
    <w:rsid w:val="00AF338E"/>
    <w:rsid w:val="00AF5132"/>
    <w:rsid w:val="00AF6D89"/>
    <w:rsid w:val="00AF7C66"/>
    <w:rsid w:val="00B008B6"/>
    <w:rsid w:val="00B032D2"/>
    <w:rsid w:val="00B03AEA"/>
    <w:rsid w:val="00B03F84"/>
    <w:rsid w:val="00B04C4C"/>
    <w:rsid w:val="00B04DAF"/>
    <w:rsid w:val="00B05DEF"/>
    <w:rsid w:val="00B073B7"/>
    <w:rsid w:val="00B103F5"/>
    <w:rsid w:val="00B212C7"/>
    <w:rsid w:val="00B21E45"/>
    <w:rsid w:val="00B2279B"/>
    <w:rsid w:val="00B22E3F"/>
    <w:rsid w:val="00B231FB"/>
    <w:rsid w:val="00B234FA"/>
    <w:rsid w:val="00B249B1"/>
    <w:rsid w:val="00B25424"/>
    <w:rsid w:val="00B25A20"/>
    <w:rsid w:val="00B27087"/>
    <w:rsid w:val="00B279EB"/>
    <w:rsid w:val="00B27D40"/>
    <w:rsid w:val="00B306A9"/>
    <w:rsid w:val="00B321A6"/>
    <w:rsid w:val="00B32980"/>
    <w:rsid w:val="00B3302A"/>
    <w:rsid w:val="00B34B46"/>
    <w:rsid w:val="00B355AF"/>
    <w:rsid w:val="00B35780"/>
    <w:rsid w:val="00B4232B"/>
    <w:rsid w:val="00B43FE0"/>
    <w:rsid w:val="00B440FB"/>
    <w:rsid w:val="00B451E8"/>
    <w:rsid w:val="00B458F0"/>
    <w:rsid w:val="00B4674F"/>
    <w:rsid w:val="00B50DB2"/>
    <w:rsid w:val="00B517FB"/>
    <w:rsid w:val="00B54BF5"/>
    <w:rsid w:val="00B5515F"/>
    <w:rsid w:val="00B5647D"/>
    <w:rsid w:val="00B629FC"/>
    <w:rsid w:val="00B62D68"/>
    <w:rsid w:val="00B659B3"/>
    <w:rsid w:val="00B664FC"/>
    <w:rsid w:val="00B7140C"/>
    <w:rsid w:val="00B74102"/>
    <w:rsid w:val="00B74803"/>
    <w:rsid w:val="00B76832"/>
    <w:rsid w:val="00B81589"/>
    <w:rsid w:val="00B81979"/>
    <w:rsid w:val="00B81A59"/>
    <w:rsid w:val="00B841F5"/>
    <w:rsid w:val="00B865C6"/>
    <w:rsid w:val="00B875E0"/>
    <w:rsid w:val="00B92D95"/>
    <w:rsid w:val="00B948DA"/>
    <w:rsid w:val="00B94E75"/>
    <w:rsid w:val="00B94F4D"/>
    <w:rsid w:val="00B9609E"/>
    <w:rsid w:val="00B96522"/>
    <w:rsid w:val="00B976A6"/>
    <w:rsid w:val="00B978D4"/>
    <w:rsid w:val="00BA0FE9"/>
    <w:rsid w:val="00BA3C96"/>
    <w:rsid w:val="00BA4C2A"/>
    <w:rsid w:val="00BA537F"/>
    <w:rsid w:val="00BA692C"/>
    <w:rsid w:val="00BB59DB"/>
    <w:rsid w:val="00BB5C22"/>
    <w:rsid w:val="00BB65FC"/>
    <w:rsid w:val="00BB7FF6"/>
    <w:rsid w:val="00BC0114"/>
    <w:rsid w:val="00BC401E"/>
    <w:rsid w:val="00BC6807"/>
    <w:rsid w:val="00BC691E"/>
    <w:rsid w:val="00BC6B74"/>
    <w:rsid w:val="00BC6DE8"/>
    <w:rsid w:val="00BD1D82"/>
    <w:rsid w:val="00BD211D"/>
    <w:rsid w:val="00BD2EDC"/>
    <w:rsid w:val="00BD3DE7"/>
    <w:rsid w:val="00BD4ADF"/>
    <w:rsid w:val="00BD4C48"/>
    <w:rsid w:val="00BD7FE0"/>
    <w:rsid w:val="00BE00A6"/>
    <w:rsid w:val="00BE0705"/>
    <w:rsid w:val="00BE3797"/>
    <w:rsid w:val="00BE526F"/>
    <w:rsid w:val="00BE6115"/>
    <w:rsid w:val="00BE74FC"/>
    <w:rsid w:val="00BF2997"/>
    <w:rsid w:val="00BF4D7B"/>
    <w:rsid w:val="00BF4E77"/>
    <w:rsid w:val="00BF5E8C"/>
    <w:rsid w:val="00BF7C45"/>
    <w:rsid w:val="00C00525"/>
    <w:rsid w:val="00C024B7"/>
    <w:rsid w:val="00C0288E"/>
    <w:rsid w:val="00C02DEB"/>
    <w:rsid w:val="00C05663"/>
    <w:rsid w:val="00C06881"/>
    <w:rsid w:val="00C07DBE"/>
    <w:rsid w:val="00C1023E"/>
    <w:rsid w:val="00C120A8"/>
    <w:rsid w:val="00C22658"/>
    <w:rsid w:val="00C2468B"/>
    <w:rsid w:val="00C249BD"/>
    <w:rsid w:val="00C27F56"/>
    <w:rsid w:val="00C303F0"/>
    <w:rsid w:val="00C32F42"/>
    <w:rsid w:val="00C341E6"/>
    <w:rsid w:val="00C374F3"/>
    <w:rsid w:val="00C44051"/>
    <w:rsid w:val="00C44ACC"/>
    <w:rsid w:val="00C44C42"/>
    <w:rsid w:val="00C4714B"/>
    <w:rsid w:val="00C525FC"/>
    <w:rsid w:val="00C53DAF"/>
    <w:rsid w:val="00C551EB"/>
    <w:rsid w:val="00C55751"/>
    <w:rsid w:val="00C56C03"/>
    <w:rsid w:val="00C57A8A"/>
    <w:rsid w:val="00C57FE8"/>
    <w:rsid w:val="00C63318"/>
    <w:rsid w:val="00C6549A"/>
    <w:rsid w:val="00C65F8D"/>
    <w:rsid w:val="00C662D3"/>
    <w:rsid w:val="00C66A22"/>
    <w:rsid w:val="00C66E06"/>
    <w:rsid w:val="00C70650"/>
    <w:rsid w:val="00C706A6"/>
    <w:rsid w:val="00C749B1"/>
    <w:rsid w:val="00C75343"/>
    <w:rsid w:val="00C836FD"/>
    <w:rsid w:val="00C83A65"/>
    <w:rsid w:val="00C8466D"/>
    <w:rsid w:val="00C8483C"/>
    <w:rsid w:val="00C84A5C"/>
    <w:rsid w:val="00C853EC"/>
    <w:rsid w:val="00C86D77"/>
    <w:rsid w:val="00C90A18"/>
    <w:rsid w:val="00C915BF"/>
    <w:rsid w:val="00C932C2"/>
    <w:rsid w:val="00C93756"/>
    <w:rsid w:val="00C94F41"/>
    <w:rsid w:val="00C95CE1"/>
    <w:rsid w:val="00C97F1F"/>
    <w:rsid w:val="00CA0066"/>
    <w:rsid w:val="00CA1FDC"/>
    <w:rsid w:val="00CA252F"/>
    <w:rsid w:val="00CA30A7"/>
    <w:rsid w:val="00CA3DD4"/>
    <w:rsid w:val="00CA4064"/>
    <w:rsid w:val="00CA6E86"/>
    <w:rsid w:val="00CA7D52"/>
    <w:rsid w:val="00CB27D9"/>
    <w:rsid w:val="00CB3E75"/>
    <w:rsid w:val="00CB4A87"/>
    <w:rsid w:val="00CB5B39"/>
    <w:rsid w:val="00CB705C"/>
    <w:rsid w:val="00CC03CB"/>
    <w:rsid w:val="00CC12AA"/>
    <w:rsid w:val="00CC12FB"/>
    <w:rsid w:val="00CC4380"/>
    <w:rsid w:val="00CD1120"/>
    <w:rsid w:val="00CD2447"/>
    <w:rsid w:val="00CD64BC"/>
    <w:rsid w:val="00CD6734"/>
    <w:rsid w:val="00CE0423"/>
    <w:rsid w:val="00CE28F1"/>
    <w:rsid w:val="00CE4BB5"/>
    <w:rsid w:val="00CE52E6"/>
    <w:rsid w:val="00CF11B0"/>
    <w:rsid w:val="00CF6044"/>
    <w:rsid w:val="00D0208B"/>
    <w:rsid w:val="00D03397"/>
    <w:rsid w:val="00D03584"/>
    <w:rsid w:val="00D04DB5"/>
    <w:rsid w:val="00D052FC"/>
    <w:rsid w:val="00D116F2"/>
    <w:rsid w:val="00D11D2A"/>
    <w:rsid w:val="00D11FD3"/>
    <w:rsid w:val="00D13D85"/>
    <w:rsid w:val="00D22498"/>
    <w:rsid w:val="00D30822"/>
    <w:rsid w:val="00D31229"/>
    <w:rsid w:val="00D32C4C"/>
    <w:rsid w:val="00D3397B"/>
    <w:rsid w:val="00D3685C"/>
    <w:rsid w:val="00D37E0D"/>
    <w:rsid w:val="00D4059A"/>
    <w:rsid w:val="00D4115D"/>
    <w:rsid w:val="00D4268C"/>
    <w:rsid w:val="00D42FB4"/>
    <w:rsid w:val="00D45F85"/>
    <w:rsid w:val="00D50A6F"/>
    <w:rsid w:val="00D564DA"/>
    <w:rsid w:val="00D60A6D"/>
    <w:rsid w:val="00D61342"/>
    <w:rsid w:val="00D613D2"/>
    <w:rsid w:val="00D62A9C"/>
    <w:rsid w:val="00D660DA"/>
    <w:rsid w:val="00D67DFC"/>
    <w:rsid w:val="00D7120E"/>
    <w:rsid w:val="00D712D7"/>
    <w:rsid w:val="00D717D0"/>
    <w:rsid w:val="00D72720"/>
    <w:rsid w:val="00D74C98"/>
    <w:rsid w:val="00D75EF5"/>
    <w:rsid w:val="00D80103"/>
    <w:rsid w:val="00D83E11"/>
    <w:rsid w:val="00D84698"/>
    <w:rsid w:val="00D85BCB"/>
    <w:rsid w:val="00D90D92"/>
    <w:rsid w:val="00D9130B"/>
    <w:rsid w:val="00D930A8"/>
    <w:rsid w:val="00D93611"/>
    <w:rsid w:val="00D95848"/>
    <w:rsid w:val="00DA21AA"/>
    <w:rsid w:val="00DA23FE"/>
    <w:rsid w:val="00DA26E9"/>
    <w:rsid w:val="00DA389F"/>
    <w:rsid w:val="00DA6B40"/>
    <w:rsid w:val="00DB0A75"/>
    <w:rsid w:val="00DB2637"/>
    <w:rsid w:val="00DB39BE"/>
    <w:rsid w:val="00DB3BC2"/>
    <w:rsid w:val="00DB4778"/>
    <w:rsid w:val="00DB7A89"/>
    <w:rsid w:val="00DB7BDE"/>
    <w:rsid w:val="00DC0718"/>
    <w:rsid w:val="00DC07FE"/>
    <w:rsid w:val="00DC0845"/>
    <w:rsid w:val="00DC3A19"/>
    <w:rsid w:val="00DC4B9D"/>
    <w:rsid w:val="00DC5014"/>
    <w:rsid w:val="00DC700A"/>
    <w:rsid w:val="00DD4586"/>
    <w:rsid w:val="00DE07C1"/>
    <w:rsid w:val="00DE25D9"/>
    <w:rsid w:val="00DE2FA6"/>
    <w:rsid w:val="00DE4C38"/>
    <w:rsid w:val="00DE4D5C"/>
    <w:rsid w:val="00DE574B"/>
    <w:rsid w:val="00DE5C40"/>
    <w:rsid w:val="00DE6B4F"/>
    <w:rsid w:val="00DF0D5D"/>
    <w:rsid w:val="00DF224B"/>
    <w:rsid w:val="00DF2479"/>
    <w:rsid w:val="00DF24FF"/>
    <w:rsid w:val="00DF5E15"/>
    <w:rsid w:val="00DF7C92"/>
    <w:rsid w:val="00E011FD"/>
    <w:rsid w:val="00E0375C"/>
    <w:rsid w:val="00E0389B"/>
    <w:rsid w:val="00E03DA9"/>
    <w:rsid w:val="00E047D9"/>
    <w:rsid w:val="00E04D86"/>
    <w:rsid w:val="00E076B9"/>
    <w:rsid w:val="00E106E6"/>
    <w:rsid w:val="00E10ECB"/>
    <w:rsid w:val="00E11353"/>
    <w:rsid w:val="00E11A46"/>
    <w:rsid w:val="00E11A51"/>
    <w:rsid w:val="00E128AD"/>
    <w:rsid w:val="00E17EF1"/>
    <w:rsid w:val="00E23A74"/>
    <w:rsid w:val="00E26469"/>
    <w:rsid w:val="00E335DA"/>
    <w:rsid w:val="00E343BF"/>
    <w:rsid w:val="00E34F64"/>
    <w:rsid w:val="00E34FB6"/>
    <w:rsid w:val="00E36B77"/>
    <w:rsid w:val="00E36EA8"/>
    <w:rsid w:val="00E37284"/>
    <w:rsid w:val="00E37561"/>
    <w:rsid w:val="00E37CD6"/>
    <w:rsid w:val="00E37E48"/>
    <w:rsid w:val="00E40399"/>
    <w:rsid w:val="00E415AE"/>
    <w:rsid w:val="00E4196A"/>
    <w:rsid w:val="00E45427"/>
    <w:rsid w:val="00E45629"/>
    <w:rsid w:val="00E46B8D"/>
    <w:rsid w:val="00E502A7"/>
    <w:rsid w:val="00E53B8A"/>
    <w:rsid w:val="00E53FB4"/>
    <w:rsid w:val="00E56614"/>
    <w:rsid w:val="00E642BF"/>
    <w:rsid w:val="00E65768"/>
    <w:rsid w:val="00E65F6F"/>
    <w:rsid w:val="00E660C4"/>
    <w:rsid w:val="00E74235"/>
    <w:rsid w:val="00E74AB5"/>
    <w:rsid w:val="00E80014"/>
    <w:rsid w:val="00E80FC8"/>
    <w:rsid w:val="00E85117"/>
    <w:rsid w:val="00E86E43"/>
    <w:rsid w:val="00E86FFB"/>
    <w:rsid w:val="00E902CC"/>
    <w:rsid w:val="00E94B7A"/>
    <w:rsid w:val="00E9592E"/>
    <w:rsid w:val="00E974A6"/>
    <w:rsid w:val="00EA07EA"/>
    <w:rsid w:val="00EA1034"/>
    <w:rsid w:val="00EA4225"/>
    <w:rsid w:val="00EA4522"/>
    <w:rsid w:val="00EA4AD8"/>
    <w:rsid w:val="00EA54CD"/>
    <w:rsid w:val="00EA742B"/>
    <w:rsid w:val="00EB0B2D"/>
    <w:rsid w:val="00EB27C8"/>
    <w:rsid w:val="00EB2C3A"/>
    <w:rsid w:val="00EB36DB"/>
    <w:rsid w:val="00EB3FB6"/>
    <w:rsid w:val="00EB5190"/>
    <w:rsid w:val="00EB69B6"/>
    <w:rsid w:val="00EB7EA2"/>
    <w:rsid w:val="00EC00E2"/>
    <w:rsid w:val="00ED5890"/>
    <w:rsid w:val="00ED6243"/>
    <w:rsid w:val="00EE0D8E"/>
    <w:rsid w:val="00EE1AC8"/>
    <w:rsid w:val="00EE2908"/>
    <w:rsid w:val="00EE4DC6"/>
    <w:rsid w:val="00EE7641"/>
    <w:rsid w:val="00EF17AC"/>
    <w:rsid w:val="00EF638E"/>
    <w:rsid w:val="00EF6EAA"/>
    <w:rsid w:val="00F12EA8"/>
    <w:rsid w:val="00F22A92"/>
    <w:rsid w:val="00F22EE6"/>
    <w:rsid w:val="00F239AC"/>
    <w:rsid w:val="00F23F19"/>
    <w:rsid w:val="00F265F9"/>
    <w:rsid w:val="00F26B7B"/>
    <w:rsid w:val="00F31E73"/>
    <w:rsid w:val="00F35244"/>
    <w:rsid w:val="00F36E33"/>
    <w:rsid w:val="00F37078"/>
    <w:rsid w:val="00F44C94"/>
    <w:rsid w:val="00F45536"/>
    <w:rsid w:val="00F46BD8"/>
    <w:rsid w:val="00F50943"/>
    <w:rsid w:val="00F517CB"/>
    <w:rsid w:val="00F52C5D"/>
    <w:rsid w:val="00F53807"/>
    <w:rsid w:val="00F54219"/>
    <w:rsid w:val="00F54CC5"/>
    <w:rsid w:val="00F600CB"/>
    <w:rsid w:val="00F602B5"/>
    <w:rsid w:val="00F6489F"/>
    <w:rsid w:val="00F65A2F"/>
    <w:rsid w:val="00F664EA"/>
    <w:rsid w:val="00F704A2"/>
    <w:rsid w:val="00F70EE2"/>
    <w:rsid w:val="00F712CE"/>
    <w:rsid w:val="00F73232"/>
    <w:rsid w:val="00F73A19"/>
    <w:rsid w:val="00F74C83"/>
    <w:rsid w:val="00F77930"/>
    <w:rsid w:val="00F77FEC"/>
    <w:rsid w:val="00F80742"/>
    <w:rsid w:val="00F85D49"/>
    <w:rsid w:val="00F877D7"/>
    <w:rsid w:val="00F937F9"/>
    <w:rsid w:val="00F955DA"/>
    <w:rsid w:val="00F960E5"/>
    <w:rsid w:val="00F97540"/>
    <w:rsid w:val="00F978FE"/>
    <w:rsid w:val="00FA1734"/>
    <w:rsid w:val="00FA251E"/>
    <w:rsid w:val="00FA2DDD"/>
    <w:rsid w:val="00FA30DF"/>
    <w:rsid w:val="00FA36FD"/>
    <w:rsid w:val="00FA41A2"/>
    <w:rsid w:val="00FA6C9A"/>
    <w:rsid w:val="00FB2BB6"/>
    <w:rsid w:val="00FB39FC"/>
    <w:rsid w:val="00FB512C"/>
    <w:rsid w:val="00FB653C"/>
    <w:rsid w:val="00FB7828"/>
    <w:rsid w:val="00FC2113"/>
    <w:rsid w:val="00FC245F"/>
    <w:rsid w:val="00FC3E7E"/>
    <w:rsid w:val="00FC70DB"/>
    <w:rsid w:val="00FC7246"/>
    <w:rsid w:val="00FC76FE"/>
    <w:rsid w:val="00FC7824"/>
    <w:rsid w:val="00FD055B"/>
    <w:rsid w:val="00FE0BED"/>
    <w:rsid w:val="00FF0CD6"/>
    <w:rsid w:val="00FF1B13"/>
    <w:rsid w:val="00FF3E04"/>
    <w:rsid w:val="00FF41E4"/>
    <w:rsid w:val="00FF62DE"/>
    <w:rsid w:val="00FF6C25"/>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A4D0348"/>
  <w15:docId w15:val="{6A773190-0438-4AA7-81BF-5C56079AA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rPr>
      <w:rFonts w:ascii="Times New Roman" w:eastAsia="MS Mincho" w:hAnsi="Times New Roman"/>
      <w:sz w:val="24"/>
      <w:szCs w:val="24"/>
      <w:lang w:eastAsia="ja-JP"/>
    </w:rPr>
  </w:style>
  <w:style w:type="paragraph" w:styleId="Heading2">
    <w:name w:val="heading 2"/>
    <w:basedOn w:val="Normal"/>
    <w:next w:val="Normal"/>
    <w:link w:val="Heading2Char"/>
    <w:uiPriority w:val="9"/>
    <w:unhideWhenUsed/>
    <w:qFormat/>
    <w:rsid w:val="00643F75"/>
    <w:pPr>
      <w:keepNext/>
      <w:keepLines/>
      <w:spacing w:before="200"/>
      <w:outlineLvl w:val="1"/>
    </w:pPr>
    <w:rPr>
      <w:rFonts w:ascii="Cambria" w:eastAsia="SimSun" w:hAnsi="Cambria"/>
      <w:b/>
      <w:bCs/>
      <w:color w:val="FE8637"/>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Cambria" w:eastAsia="SimSun" w:hAnsi="Cambria"/>
      <w:b/>
      <w:bCs/>
      <w:color w:val="FE8637"/>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Cambria" w:eastAsia="SimSun" w:hAnsi="Cambria"/>
      <w:b/>
      <w:bCs/>
      <w:i/>
      <w:iCs/>
      <w:color w:val="FE8637"/>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Cambria" w:eastAsia="SimSun" w:hAnsi="Cambria" w:cs="Times New Roman"/>
      <w:b/>
      <w:bCs/>
      <w:i/>
      <w:iCs/>
      <w:color w:val="FE8637"/>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Cambria" w:eastAsia="SimSun" w:hAnsi="Cambria" w:cs="Times New Roman"/>
      <w:b/>
      <w:bCs/>
      <w:color w:val="FE8637"/>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uiPriority w:val="99"/>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rsid w:val="00643F75"/>
    <w:rPr>
      <w:rFonts w:ascii="Cambria" w:eastAsia="SimSun" w:hAnsi="Cambria" w:cs="Times New Roman"/>
      <w:b/>
      <w:bCs/>
      <w:color w:val="FE8637"/>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5AB3"/>
    <w:pPr>
      <w:ind w:left="720"/>
      <w:contextualSpacing/>
    </w:pPr>
  </w:style>
  <w:style w:type="character" w:customStyle="1" w:styleId="hps">
    <w:name w:val="hps"/>
    <w:basedOn w:val="DefaultParagraphFont"/>
    <w:rsid w:val="008B5AB3"/>
  </w:style>
  <w:style w:type="character" w:styleId="Hyperlink">
    <w:name w:val="Hyperlink"/>
    <w:basedOn w:val="DefaultParagraphFont"/>
    <w:uiPriority w:val="99"/>
    <w:unhideWhenUsed/>
    <w:rsid w:val="00DB7BDE"/>
    <w:rPr>
      <w:color w:val="D2611C"/>
      <w:u w:val="single"/>
    </w:rPr>
  </w:style>
  <w:style w:type="character" w:customStyle="1" w:styleId="shorttext">
    <w:name w:val="short_text"/>
    <w:basedOn w:val="DefaultParagraphFont"/>
    <w:rsid w:val="0097128F"/>
  </w:style>
  <w:style w:type="paragraph" w:styleId="EndnoteText">
    <w:name w:val="endnote text"/>
    <w:basedOn w:val="Normal"/>
    <w:link w:val="EndnoteTextChar"/>
    <w:uiPriority w:val="99"/>
    <w:semiHidden/>
    <w:unhideWhenUsed/>
    <w:rsid w:val="0083362C"/>
    <w:rPr>
      <w:sz w:val="20"/>
      <w:szCs w:val="20"/>
    </w:rPr>
  </w:style>
  <w:style w:type="character" w:customStyle="1" w:styleId="EndnoteTextChar">
    <w:name w:val="Endnote Text Char"/>
    <w:basedOn w:val="DefaultParagraphFont"/>
    <w:link w:val="EndnoteText"/>
    <w:uiPriority w:val="99"/>
    <w:semiHidden/>
    <w:rsid w:val="0083362C"/>
    <w:rPr>
      <w:rFonts w:ascii="Times New Roman" w:eastAsia="MS Mincho" w:hAnsi="Times New Roman" w:cs="Times New Roman"/>
      <w:sz w:val="20"/>
      <w:szCs w:val="20"/>
      <w:lang w:eastAsia="ja-JP"/>
    </w:rPr>
  </w:style>
  <w:style w:type="character" w:styleId="EndnoteReference">
    <w:name w:val="endnote reference"/>
    <w:basedOn w:val="DefaultParagraphFont"/>
    <w:uiPriority w:val="99"/>
    <w:semiHidden/>
    <w:unhideWhenUsed/>
    <w:rsid w:val="0083362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669989556">
      <w:bodyDiv w:val="1"/>
      <w:marLeft w:val="0"/>
      <w:marRight w:val="0"/>
      <w:marTop w:val="0"/>
      <w:marBottom w:val="0"/>
      <w:divBdr>
        <w:top w:val="none" w:sz="0" w:space="0" w:color="auto"/>
        <w:left w:val="none" w:sz="0" w:space="0" w:color="auto"/>
        <w:bottom w:val="none" w:sz="0" w:space="0" w:color="auto"/>
        <w:right w:val="none" w:sz="0" w:space="0" w:color="auto"/>
      </w:divBdr>
    </w:div>
    <w:div w:id="1171023656">
      <w:bodyDiv w:val="1"/>
      <w:marLeft w:val="0"/>
      <w:marRight w:val="0"/>
      <w:marTop w:val="0"/>
      <w:marBottom w:val="0"/>
      <w:divBdr>
        <w:top w:val="none" w:sz="0" w:space="0" w:color="auto"/>
        <w:left w:val="none" w:sz="0" w:space="0" w:color="auto"/>
        <w:bottom w:val="none" w:sz="0" w:space="0" w:color="auto"/>
        <w:right w:val="none" w:sz="0" w:space="0" w:color="auto"/>
      </w:divBdr>
    </w:div>
    <w:div w:id="1432123059">
      <w:bodyDiv w:val="1"/>
      <w:marLeft w:val="0"/>
      <w:marRight w:val="0"/>
      <w:marTop w:val="0"/>
      <w:marBottom w:val="0"/>
      <w:divBdr>
        <w:top w:val="none" w:sz="0" w:space="0" w:color="auto"/>
        <w:left w:val="none" w:sz="0" w:space="0" w:color="auto"/>
        <w:bottom w:val="none" w:sz="0" w:space="0" w:color="auto"/>
        <w:right w:val="none" w:sz="0" w:space="0" w:color="auto"/>
      </w:divBdr>
    </w:div>
    <w:div w:id="1548950803">
      <w:bodyDiv w:val="1"/>
      <w:marLeft w:val="0"/>
      <w:marRight w:val="0"/>
      <w:marTop w:val="0"/>
      <w:marBottom w:val="0"/>
      <w:divBdr>
        <w:top w:val="none" w:sz="0" w:space="0" w:color="auto"/>
        <w:left w:val="none" w:sz="0" w:space="0" w:color="auto"/>
        <w:bottom w:val="none" w:sz="0" w:space="0" w:color="auto"/>
        <w:right w:val="none" w:sz="0" w:space="0" w:color="auto"/>
      </w:divBdr>
    </w:div>
    <w:div w:id="1648051060">
      <w:bodyDiv w:val="1"/>
      <w:marLeft w:val="0"/>
      <w:marRight w:val="0"/>
      <w:marTop w:val="0"/>
      <w:marBottom w:val="0"/>
      <w:divBdr>
        <w:top w:val="none" w:sz="0" w:space="0" w:color="auto"/>
        <w:left w:val="none" w:sz="0" w:space="0" w:color="auto"/>
        <w:bottom w:val="none" w:sz="0" w:space="0" w:color="auto"/>
        <w:right w:val="none" w:sz="0" w:space="0" w:color="auto"/>
      </w:divBdr>
    </w:div>
    <w:div w:id="1756702893">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C6BF2B-C7F9-4A82-8BA8-1FDDB9146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55</TotalTime>
  <Pages>1</Pages>
  <Words>1385</Words>
  <Characters>7901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9268</CharactersWithSpaces>
  <SharedDoc>false</SharedDoc>
  <HLinks>
    <vt:vector size="36" baseType="variant">
      <vt:variant>
        <vt:i4>6684725</vt:i4>
      </vt:variant>
      <vt:variant>
        <vt:i4>18</vt:i4>
      </vt:variant>
      <vt:variant>
        <vt:i4>0</vt:i4>
      </vt:variant>
      <vt:variant>
        <vt:i4>5</vt:i4>
      </vt:variant>
      <vt:variant>
        <vt:lpwstr>https://cdn2.iconfinder.com/data/icons/windows-8-metro-style/512/administrator.png</vt:lpwstr>
      </vt:variant>
      <vt:variant>
        <vt:lpwstr/>
      </vt:variant>
      <vt:variant>
        <vt:i4>4849689</vt:i4>
      </vt:variant>
      <vt:variant>
        <vt:i4>15</vt:i4>
      </vt:variant>
      <vt:variant>
        <vt:i4>0</vt:i4>
      </vt:variant>
      <vt:variant>
        <vt:i4>5</vt:i4>
      </vt:variant>
      <vt:variant>
        <vt:lpwstr>https://cdn2.iconfinder.com/data/icons/windows-8-metro-style/128/user.png</vt:lpwstr>
      </vt:variant>
      <vt:variant>
        <vt:lpwstr/>
      </vt:variant>
      <vt:variant>
        <vt:i4>6881377</vt:i4>
      </vt:variant>
      <vt:variant>
        <vt:i4>12</vt:i4>
      </vt:variant>
      <vt:variant>
        <vt:i4>0</vt:i4>
      </vt:variant>
      <vt:variant>
        <vt:i4>5</vt:i4>
      </vt:variant>
      <vt:variant>
        <vt:lpwstr>http://rlv.zcache.com.au/motorcycle_icon_canvas_print-r9717a506ba8a48eeaaf4defd26c5cc7d_wto_8byvr_324.jpg</vt:lpwstr>
      </vt:variant>
      <vt:variant>
        <vt:lpwstr/>
      </vt:variant>
      <vt:variant>
        <vt:i4>5177420</vt:i4>
      </vt:variant>
      <vt:variant>
        <vt:i4>9</vt:i4>
      </vt:variant>
      <vt:variant>
        <vt:i4>0</vt:i4>
      </vt:variant>
      <vt:variant>
        <vt:i4>5</vt:i4>
      </vt:variant>
      <vt:variant>
        <vt:lpwstr>http://png-1.findicons.com/files/icons/2711/free_icons_for_windows8_metro/512/exit.png</vt:lpwstr>
      </vt:variant>
      <vt:variant>
        <vt:lpwstr/>
      </vt:variant>
      <vt:variant>
        <vt:i4>6422643</vt:i4>
      </vt:variant>
      <vt:variant>
        <vt:i4>6</vt:i4>
      </vt:variant>
      <vt:variant>
        <vt:i4>0</vt:i4>
      </vt:variant>
      <vt:variant>
        <vt:i4>5</vt:i4>
      </vt:variant>
      <vt:variant>
        <vt:lpwstr>http://www.veryicon.com/icon/png/System/Icons8 Metro Style/Users Edit user.png</vt:lpwstr>
      </vt:variant>
      <vt:variant>
        <vt:lpwstr/>
      </vt:variant>
      <vt:variant>
        <vt:i4>6815798</vt:i4>
      </vt:variant>
      <vt:variant>
        <vt:i4>3</vt:i4>
      </vt:variant>
      <vt:variant>
        <vt:i4>0</vt:i4>
      </vt:variant>
      <vt:variant>
        <vt:i4>5</vt:i4>
      </vt:variant>
      <vt:variant>
        <vt:lpwstr>http://ww3.veryicon.com/icon/png/System/Icons8 Metro Style/Very Basic File.png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dc:creator>
  <cp:keywords/>
  <cp:lastModifiedBy>Tifany Lim</cp:lastModifiedBy>
  <cp:revision>41</cp:revision>
  <cp:lastPrinted>2015-09-09T02:50:00Z</cp:lastPrinted>
  <dcterms:created xsi:type="dcterms:W3CDTF">2015-08-26T09:18:00Z</dcterms:created>
  <dcterms:modified xsi:type="dcterms:W3CDTF">2020-08-02T08:40:00Z</dcterms:modified>
</cp:coreProperties>
</file>